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0A407" w14:textId="77777777" w:rsidR="00E32082" w:rsidRPr="007C7B46" w:rsidRDefault="00E32082" w:rsidP="00153D48">
      <w:pPr>
        <w:pStyle w:val="Corpodetexto"/>
        <w:spacing w:line="276" w:lineRule="auto"/>
      </w:pPr>
      <w:bookmarkStart w:id="0" w:name="bkRunHead"/>
    </w:p>
    <w:p w14:paraId="51419CB3" w14:textId="77777777" w:rsidR="00E32082" w:rsidRPr="007C7B46" w:rsidRDefault="00E32082" w:rsidP="00153D48">
      <w:pPr>
        <w:pStyle w:val="Corpodetexto"/>
        <w:spacing w:line="276" w:lineRule="auto"/>
      </w:pPr>
    </w:p>
    <w:p w14:paraId="5D25581E" w14:textId="77777777" w:rsidR="00E32082" w:rsidRPr="007C7B46" w:rsidRDefault="001E1403" w:rsidP="00153D48">
      <w:pPr>
        <w:pStyle w:val="Corpodetexto"/>
        <w:spacing w:line="276" w:lineRule="auto"/>
      </w:pPr>
      <w:r w:rsidRPr="007C7B46">
        <w:rPr>
          <w:noProof/>
        </w:rPr>
        <w:drawing>
          <wp:anchor distT="0" distB="0" distL="114300" distR="114300" simplePos="0" relativeHeight="251657216" behindDoc="0" locked="0" layoutInCell="1" allowOverlap="1" wp14:anchorId="4890F039" wp14:editId="7B5C95BE">
            <wp:simplePos x="0" y="0"/>
            <wp:positionH relativeFrom="margin">
              <wp:posOffset>294005</wp:posOffset>
            </wp:positionH>
            <wp:positionV relativeFrom="margin">
              <wp:posOffset>9780905</wp:posOffset>
            </wp:positionV>
            <wp:extent cx="1619885" cy="539750"/>
            <wp:effectExtent l="0" t="0" r="0" b="0"/>
            <wp:wrapSquare wrapText="bothSides"/>
            <wp:docPr id="3" name="Imagem 2" descr="logo_ISEP_sm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 descr="logo_ISEP_small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885" cy="539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B24F9C" w14:textId="0C450C8A" w:rsidR="00E32082" w:rsidRPr="007C7B46" w:rsidRDefault="00683BEF" w:rsidP="00153D48">
      <w:pPr>
        <w:pStyle w:val="Corpodetexto"/>
        <w:spacing w:line="276" w:lineRule="auto"/>
      </w:pPr>
      <w:r w:rsidRPr="007C7B46">
        <w:rPr>
          <w:noProof/>
        </w:rPr>
        <w:drawing>
          <wp:anchor distT="0" distB="0" distL="114300" distR="114300" simplePos="0" relativeHeight="251658240" behindDoc="0" locked="0" layoutInCell="1" allowOverlap="1" wp14:anchorId="4FFED150" wp14:editId="0B6DBFD6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3968750" cy="1165608"/>
            <wp:effectExtent l="0" t="0" r="0" b="3175"/>
            <wp:wrapSquare wrapText="bothSides"/>
            <wp:docPr id="1" name="Imagem 1" descr="Uma imagem com alimentaçã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Uma imagem com alimentação&#10;&#10;Descrição gerada automaticament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8750" cy="11656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A51645" w14:textId="77777777" w:rsidR="00E32082" w:rsidRPr="007C7B46" w:rsidRDefault="00E32082" w:rsidP="00153D48">
      <w:pPr>
        <w:pStyle w:val="Corpodetexto"/>
        <w:spacing w:line="276" w:lineRule="auto"/>
        <w:rPr>
          <w:rFonts w:asciiTheme="minorHAnsi" w:hAnsiTheme="minorHAnsi" w:cstheme="minorHAnsi"/>
        </w:rPr>
      </w:pPr>
    </w:p>
    <w:p w14:paraId="5B5445FB" w14:textId="77777777" w:rsidR="00E32082" w:rsidRPr="007C7B46" w:rsidRDefault="00E32082" w:rsidP="00153D48">
      <w:pPr>
        <w:pStyle w:val="Corpodetexto"/>
        <w:spacing w:line="276" w:lineRule="auto"/>
        <w:rPr>
          <w:rFonts w:asciiTheme="minorHAnsi" w:hAnsiTheme="minorHAnsi" w:cstheme="minorHAnsi"/>
        </w:rPr>
      </w:pPr>
    </w:p>
    <w:p w14:paraId="4B0DA41F" w14:textId="77777777" w:rsidR="00E32082" w:rsidRPr="007C7B46" w:rsidRDefault="00E32082" w:rsidP="00153D48">
      <w:pPr>
        <w:pStyle w:val="Corpodetexto"/>
        <w:spacing w:line="276" w:lineRule="auto"/>
        <w:rPr>
          <w:rFonts w:asciiTheme="minorHAnsi" w:hAnsiTheme="minorHAnsi" w:cstheme="minorHAnsi"/>
        </w:rPr>
      </w:pPr>
    </w:p>
    <w:p w14:paraId="655E0F5A" w14:textId="77777777" w:rsidR="00E32082" w:rsidRDefault="00E32082" w:rsidP="0053188F">
      <w:pPr>
        <w:pStyle w:val="Ttulo"/>
        <w:spacing w:line="276" w:lineRule="auto"/>
        <w:jc w:val="center"/>
        <w:rPr>
          <w:rFonts w:asciiTheme="minorHAnsi" w:hAnsiTheme="minorHAnsi" w:cstheme="minorHAnsi"/>
          <w:b/>
          <w:color w:val="000000"/>
          <w:sz w:val="36"/>
          <w:szCs w:val="36"/>
        </w:rPr>
      </w:pPr>
    </w:p>
    <w:p w14:paraId="2203A427" w14:textId="77777777" w:rsidR="0053188F" w:rsidRDefault="0053188F" w:rsidP="0053188F"/>
    <w:p w14:paraId="75596D3F" w14:textId="77777777" w:rsidR="0053188F" w:rsidRDefault="0053188F" w:rsidP="0053188F"/>
    <w:p w14:paraId="3E7FA1C0" w14:textId="77777777" w:rsidR="0053188F" w:rsidRPr="0053188F" w:rsidRDefault="0053188F" w:rsidP="0053188F">
      <w:pPr>
        <w:jc w:val="center"/>
      </w:pPr>
    </w:p>
    <w:p w14:paraId="7C1CF56B" w14:textId="736A14DA" w:rsidR="0053188F" w:rsidRDefault="0053188F" w:rsidP="0053188F">
      <w:pPr>
        <w:pStyle w:val="Corpodetexto"/>
        <w:spacing w:line="276" w:lineRule="auto"/>
        <w:jc w:val="center"/>
        <w:rPr>
          <w:rFonts w:asciiTheme="minorHAnsi" w:hAnsiTheme="minorHAnsi" w:cstheme="minorHAnsi"/>
          <w:b/>
          <w:color w:val="000000"/>
          <w:spacing w:val="5"/>
          <w:kern w:val="28"/>
          <w:sz w:val="36"/>
          <w:szCs w:val="36"/>
        </w:rPr>
      </w:pPr>
      <w:r w:rsidRPr="0053188F">
        <w:rPr>
          <w:rFonts w:asciiTheme="minorHAnsi" w:hAnsiTheme="minorHAnsi" w:cstheme="minorHAnsi"/>
          <w:b/>
          <w:color w:val="000000"/>
          <w:spacing w:val="5"/>
          <w:kern w:val="28"/>
          <w:sz w:val="36"/>
          <w:szCs w:val="36"/>
        </w:rPr>
        <w:t xml:space="preserve">IARTI - </w:t>
      </w:r>
      <w:proofErr w:type="spellStart"/>
      <w:r w:rsidRPr="0053188F">
        <w:rPr>
          <w:rFonts w:asciiTheme="minorHAnsi" w:hAnsiTheme="minorHAnsi" w:cstheme="minorHAnsi"/>
          <w:b/>
          <w:color w:val="000000"/>
          <w:spacing w:val="5"/>
          <w:kern w:val="28"/>
          <w:sz w:val="36"/>
          <w:szCs w:val="36"/>
        </w:rPr>
        <w:t>Port</w:t>
      </w:r>
      <w:proofErr w:type="spellEnd"/>
      <w:r w:rsidRPr="0053188F">
        <w:rPr>
          <w:rFonts w:asciiTheme="minorHAnsi" w:hAnsiTheme="minorHAnsi" w:cstheme="minorHAnsi"/>
          <w:b/>
          <w:color w:val="000000"/>
          <w:spacing w:val="5"/>
          <w:kern w:val="28"/>
          <w:sz w:val="36"/>
          <w:szCs w:val="36"/>
        </w:rPr>
        <w:t xml:space="preserve"> </w:t>
      </w:r>
      <w:proofErr w:type="spellStart"/>
      <w:r w:rsidRPr="0053188F">
        <w:rPr>
          <w:rFonts w:asciiTheme="minorHAnsi" w:hAnsiTheme="minorHAnsi" w:cstheme="minorHAnsi"/>
          <w:b/>
          <w:color w:val="000000"/>
          <w:spacing w:val="5"/>
          <w:kern w:val="28"/>
          <w:sz w:val="36"/>
          <w:szCs w:val="36"/>
        </w:rPr>
        <w:t>Scheduling</w:t>
      </w:r>
      <w:proofErr w:type="spellEnd"/>
      <w:r w:rsidRPr="0053188F">
        <w:rPr>
          <w:rFonts w:asciiTheme="minorHAnsi" w:hAnsiTheme="minorHAnsi" w:cstheme="minorHAnsi"/>
          <w:b/>
          <w:color w:val="000000"/>
          <w:spacing w:val="5"/>
          <w:kern w:val="28"/>
          <w:sz w:val="36"/>
          <w:szCs w:val="36"/>
        </w:rPr>
        <w:t xml:space="preserve"> &amp; </w:t>
      </w:r>
      <w:proofErr w:type="spellStart"/>
      <w:r w:rsidRPr="0053188F">
        <w:rPr>
          <w:rFonts w:asciiTheme="minorHAnsi" w:hAnsiTheme="minorHAnsi" w:cstheme="minorHAnsi"/>
          <w:b/>
          <w:color w:val="000000"/>
          <w:spacing w:val="5"/>
          <w:kern w:val="28"/>
          <w:sz w:val="36"/>
          <w:szCs w:val="36"/>
        </w:rPr>
        <w:t>Planning</w:t>
      </w:r>
      <w:proofErr w:type="spellEnd"/>
      <w:r w:rsidRPr="0053188F">
        <w:rPr>
          <w:rFonts w:asciiTheme="minorHAnsi" w:hAnsiTheme="minorHAnsi" w:cstheme="minorHAnsi"/>
          <w:b/>
          <w:color w:val="000000"/>
          <w:spacing w:val="5"/>
          <w:kern w:val="28"/>
          <w:sz w:val="36"/>
          <w:szCs w:val="36"/>
        </w:rPr>
        <w:t xml:space="preserve"> Module</w:t>
      </w:r>
    </w:p>
    <w:p w14:paraId="217640F9" w14:textId="51F3414D" w:rsidR="00E32082" w:rsidRDefault="0053188F" w:rsidP="0053188F">
      <w:pPr>
        <w:pStyle w:val="Corpodetexto"/>
        <w:spacing w:line="276" w:lineRule="auto"/>
        <w:jc w:val="center"/>
        <w:rPr>
          <w:rFonts w:asciiTheme="minorHAnsi" w:hAnsiTheme="minorHAnsi" w:cstheme="minorHAnsi"/>
          <w:b/>
          <w:color w:val="000000"/>
          <w:spacing w:val="5"/>
          <w:kern w:val="28"/>
          <w:sz w:val="36"/>
          <w:szCs w:val="36"/>
        </w:rPr>
      </w:pPr>
      <w:proofErr w:type="spellStart"/>
      <w:r w:rsidRPr="0053188F">
        <w:rPr>
          <w:rFonts w:asciiTheme="minorHAnsi" w:hAnsiTheme="minorHAnsi" w:cstheme="minorHAnsi"/>
          <w:b/>
          <w:color w:val="000000"/>
          <w:spacing w:val="5"/>
          <w:kern w:val="28"/>
          <w:sz w:val="36"/>
          <w:szCs w:val="36"/>
        </w:rPr>
        <w:t>Vessel</w:t>
      </w:r>
      <w:proofErr w:type="spellEnd"/>
      <w:r w:rsidRPr="0053188F">
        <w:rPr>
          <w:rFonts w:asciiTheme="minorHAnsi" w:hAnsiTheme="minorHAnsi" w:cstheme="minorHAnsi"/>
          <w:b/>
          <w:color w:val="000000"/>
          <w:spacing w:val="5"/>
          <w:kern w:val="28"/>
          <w:sz w:val="36"/>
          <w:szCs w:val="36"/>
        </w:rPr>
        <w:t xml:space="preserve"> </w:t>
      </w:r>
      <w:proofErr w:type="spellStart"/>
      <w:r w:rsidRPr="0053188F">
        <w:rPr>
          <w:rFonts w:asciiTheme="minorHAnsi" w:hAnsiTheme="minorHAnsi" w:cstheme="minorHAnsi"/>
          <w:b/>
          <w:color w:val="000000"/>
          <w:spacing w:val="5"/>
          <w:kern w:val="28"/>
          <w:sz w:val="36"/>
          <w:szCs w:val="36"/>
        </w:rPr>
        <w:t>Loading</w:t>
      </w:r>
      <w:proofErr w:type="spellEnd"/>
      <w:r w:rsidRPr="0053188F">
        <w:rPr>
          <w:rFonts w:asciiTheme="minorHAnsi" w:hAnsiTheme="minorHAnsi" w:cstheme="minorHAnsi"/>
          <w:b/>
          <w:color w:val="000000"/>
          <w:spacing w:val="5"/>
          <w:kern w:val="28"/>
          <w:sz w:val="36"/>
          <w:szCs w:val="36"/>
        </w:rPr>
        <w:t>/</w:t>
      </w:r>
      <w:proofErr w:type="spellStart"/>
      <w:r w:rsidRPr="0053188F">
        <w:rPr>
          <w:rFonts w:asciiTheme="minorHAnsi" w:hAnsiTheme="minorHAnsi" w:cstheme="minorHAnsi"/>
          <w:b/>
          <w:color w:val="000000"/>
          <w:spacing w:val="5"/>
          <w:kern w:val="28"/>
          <w:sz w:val="36"/>
          <w:szCs w:val="36"/>
        </w:rPr>
        <w:t>Unloading</w:t>
      </w:r>
      <w:proofErr w:type="spellEnd"/>
      <w:r w:rsidRPr="0053188F">
        <w:rPr>
          <w:rFonts w:asciiTheme="minorHAnsi" w:hAnsiTheme="minorHAnsi" w:cstheme="minorHAnsi"/>
          <w:b/>
          <w:color w:val="000000"/>
          <w:spacing w:val="5"/>
          <w:kern w:val="28"/>
          <w:sz w:val="36"/>
          <w:szCs w:val="36"/>
        </w:rPr>
        <w:t xml:space="preserve"> </w:t>
      </w:r>
      <w:proofErr w:type="spellStart"/>
      <w:r w:rsidRPr="0053188F">
        <w:rPr>
          <w:rFonts w:asciiTheme="minorHAnsi" w:hAnsiTheme="minorHAnsi" w:cstheme="minorHAnsi"/>
          <w:b/>
          <w:color w:val="000000"/>
          <w:spacing w:val="5"/>
          <w:kern w:val="28"/>
          <w:sz w:val="36"/>
          <w:szCs w:val="36"/>
        </w:rPr>
        <w:t>Operations</w:t>
      </w:r>
      <w:proofErr w:type="spellEnd"/>
      <w:r w:rsidRPr="0053188F">
        <w:rPr>
          <w:rFonts w:asciiTheme="minorHAnsi" w:hAnsiTheme="minorHAnsi" w:cstheme="minorHAnsi"/>
          <w:b/>
          <w:color w:val="000000"/>
          <w:spacing w:val="5"/>
          <w:kern w:val="28"/>
          <w:sz w:val="36"/>
          <w:szCs w:val="36"/>
        </w:rPr>
        <w:t xml:space="preserve"> </w:t>
      </w:r>
      <w:proofErr w:type="spellStart"/>
      <w:r w:rsidRPr="0053188F">
        <w:rPr>
          <w:rFonts w:asciiTheme="minorHAnsi" w:hAnsiTheme="minorHAnsi" w:cstheme="minorHAnsi"/>
          <w:b/>
          <w:color w:val="000000"/>
          <w:spacing w:val="5"/>
          <w:kern w:val="28"/>
          <w:sz w:val="36"/>
          <w:szCs w:val="36"/>
        </w:rPr>
        <w:t>Scheduling</w:t>
      </w:r>
      <w:proofErr w:type="spellEnd"/>
    </w:p>
    <w:p w14:paraId="5F8C8C9F" w14:textId="77777777" w:rsidR="0053188F" w:rsidRDefault="0053188F" w:rsidP="0053188F">
      <w:pPr>
        <w:pStyle w:val="Corpodetexto"/>
        <w:spacing w:line="276" w:lineRule="auto"/>
        <w:jc w:val="center"/>
        <w:rPr>
          <w:rFonts w:asciiTheme="minorHAnsi" w:hAnsiTheme="minorHAnsi" w:cstheme="minorHAnsi"/>
          <w:b/>
          <w:color w:val="000000"/>
          <w:spacing w:val="5"/>
          <w:kern w:val="28"/>
          <w:sz w:val="36"/>
          <w:szCs w:val="36"/>
        </w:rPr>
      </w:pPr>
    </w:p>
    <w:p w14:paraId="37815510" w14:textId="77777777" w:rsidR="0053188F" w:rsidRPr="007C7B46" w:rsidRDefault="0053188F" w:rsidP="0053188F">
      <w:pPr>
        <w:pStyle w:val="Corpodetexto"/>
        <w:spacing w:line="276" w:lineRule="auto"/>
        <w:jc w:val="center"/>
        <w:rPr>
          <w:rFonts w:asciiTheme="minorHAnsi" w:hAnsiTheme="minorHAnsi" w:cstheme="minorHAnsi"/>
        </w:rPr>
      </w:pPr>
    </w:p>
    <w:bookmarkEnd w:id="0"/>
    <w:p w14:paraId="50A74C79" w14:textId="77777777" w:rsidR="00E32082" w:rsidRPr="007C7B46" w:rsidRDefault="00E32082" w:rsidP="0053188F">
      <w:pPr>
        <w:pStyle w:val="Corpodetexto"/>
        <w:spacing w:line="276" w:lineRule="auto"/>
        <w:jc w:val="center"/>
        <w:rPr>
          <w:rFonts w:asciiTheme="minorHAnsi" w:hAnsiTheme="minorHAnsi" w:cstheme="minorHAnsi"/>
        </w:rPr>
      </w:pPr>
    </w:p>
    <w:p w14:paraId="36939EE9" w14:textId="77777777" w:rsidR="008E606A" w:rsidRPr="007C7B46" w:rsidRDefault="008E606A" w:rsidP="0053188F">
      <w:pPr>
        <w:pStyle w:val="SemEspaamento"/>
        <w:widowControl w:val="0"/>
        <w:spacing w:line="276" w:lineRule="auto"/>
        <w:jc w:val="center"/>
        <w:rPr>
          <w:rFonts w:asciiTheme="minorHAnsi" w:hAnsiTheme="minorHAnsi" w:cstheme="minorHAnsi"/>
          <w:b/>
          <w:i/>
          <w:sz w:val="24"/>
          <w:szCs w:val="24"/>
        </w:rPr>
      </w:pPr>
      <w:r w:rsidRPr="007C7B46">
        <w:rPr>
          <w:rFonts w:asciiTheme="minorHAnsi" w:hAnsiTheme="minorHAnsi" w:cstheme="minorHAnsi"/>
          <w:b/>
          <w:sz w:val="24"/>
          <w:szCs w:val="24"/>
        </w:rPr>
        <w:t>Turma 3DI _ Grupo 04</w:t>
      </w:r>
    </w:p>
    <w:p w14:paraId="5844119B" w14:textId="1EFEA1EB" w:rsidR="008E606A" w:rsidRPr="007C7B46" w:rsidRDefault="005C7A13" w:rsidP="0053188F">
      <w:pPr>
        <w:pStyle w:val="SemEspaamento"/>
        <w:widowControl w:val="0"/>
        <w:spacing w:line="276" w:lineRule="auto"/>
        <w:jc w:val="center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1240585</w:t>
      </w:r>
      <w:r w:rsidR="008E606A" w:rsidRPr="007C7B46">
        <w:rPr>
          <w:rFonts w:asciiTheme="minorHAnsi" w:hAnsiTheme="minorHAnsi" w:cstheme="minorHAnsi"/>
          <w:sz w:val="24"/>
          <w:szCs w:val="24"/>
        </w:rPr>
        <w:t xml:space="preserve"> _ António Enes</w:t>
      </w:r>
    </w:p>
    <w:p w14:paraId="7C19DCE1" w14:textId="77777777" w:rsidR="0053188F" w:rsidRPr="007C7B46" w:rsidRDefault="0053188F" w:rsidP="0053188F">
      <w:pPr>
        <w:pStyle w:val="SemEspaamento"/>
        <w:widowControl w:val="0"/>
        <w:spacing w:line="276" w:lineRule="auto"/>
        <w:jc w:val="center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1220623</w:t>
      </w:r>
      <w:r w:rsidRPr="007C7B46">
        <w:rPr>
          <w:rFonts w:asciiTheme="minorHAnsi" w:hAnsiTheme="minorHAnsi" w:cstheme="minorHAnsi"/>
          <w:sz w:val="24"/>
          <w:szCs w:val="24"/>
        </w:rPr>
        <w:t xml:space="preserve"> _ Carolina Sá</w:t>
      </w:r>
    </w:p>
    <w:p w14:paraId="71594825" w14:textId="77777777" w:rsidR="0053188F" w:rsidRPr="007C7B46" w:rsidRDefault="0053188F" w:rsidP="0053188F">
      <w:pPr>
        <w:pStyle w:val="SemEspaamento"/>
        <w:widowControl w:val="0"/>
        <w:spacing w:line="276" w:lineRule="auto"/>
        <w:jc w:val="center"/>
        <w:rPr>
          <w:rFonts w:asciiTheme="minorHAnsi" w:hAnsiTheme="minorHAnsi" w:cstheme="minorHAnsi"/>
          <w:sz w:val="24"/>
          <w:szCs w:val="24"/>
        </w:rPr>
      </w:pPr>
      <w:r w:rsidRPr="007C7B46">
        <w:rPr>
          <w:rFonts w:asciiTheme="minorHAnsi" w:hAnsiTheme="minorHAnsi" w:cstheme="minorHAnsi"/>
          <w:sz w:val="24"/>
          <w:szCs w:val="24"/>
        </w:rPr>
        <w:t>1241705 _ Luís Cruz</w:t>
      </w:r>
    </w:p>
    <w:p w14:paraId="5DEEECB4" w14:textId="2C5575E9" w:rsidR="008E606A" w:rsidRPr="007C7B46" w:rsidRDefault="005C7A13" w:rsidP="0053188F">
      <w:pPr>
        <w:pStyle w:val="Corpodetexto"/>
        <w:tabs>
          <w:tab w:val="left" w:pos="4795"/>
        </w:tabs>
        <w:spacing w:line="276" w:lineRule="auto"/>
        <w:ind w:firstLine="0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</w:rPr>
        <w:t>1220780</w:t>
      </w:r>
      <w:r w:rsidR="008E606A" w:rsidRPr="007C7B46">
        <w:rPr>
          <w:rFonts w:asciiTheme="minorHAnsi" w:hAnsiTheme="minorHAnsi" w:cstheme="minorHAnsi"/>
          <w:sz w:val="24"/>
        </w:rPr>
        <w:t xml:space="preserve"> _ Tiago Alves</w:t>
      </w:r>
    </w:p>
    <w:p w14:paraId="2E7972EA" w14:textId="77777777" w:rsidR="00E32082" w:rsidRPr="007C7B46" w:rsidRDefault="00E32082" w:rsidP="0053188F">
      <w:pPr>
        <w:pStyle w:val="Corpodetexto"/>
        <w:spacing w:line="276" w:lineRule="auto"/>
        <w:jc w:val="center"/>
        <w:rPr>
          <w:rFonts w:asciiTheme="minorHAnsi" w:hAnsiTheme="minorHAnsi" w:cstheme="minorHAnsi"/>
        </w:rPr>
      </w:pPr>
    </w:p>
    <w:p w14:paraId="043A4830" w14:textId="77777777" w:rsidR="00B9748E" w:rsidRPr="007C7B46" w:rsidRDefault="00B9748E" w:rsidP="0053188F">
      <w:pPr>
        <w:pStyle w:val="Corpodetexto"/>
        <w:spacing w:line="276" w:lineRule="auto"/>
        <w:jc w:val="center"/>
        <w:rPr>
          <w:rFonts w:asciiTheme="minorHAnsi" w:hAnsiTheme="minorHAnsi" w:cstheme="minorHAnsi"/>
        </w:rPr>
      </w:pPr>
    </w:p>
    <w:p w14:paraId="56E70A30" w14:textId="77777777" w:rsidR="008E606A" w:rsidRPr="007C7B46" w:rsidRDefault="008E606A" w:rsidP="0053188F">
      <w:pPr>
        <w:spacing w:line="276" w:lineRule="auto"/>
        <w:jc w:val="center"/>
        <w:rPr>
          <w:rFonts w:asciiTheme="minorHAnsi" w:eastAsia="Arial Narrow" w:hAnsiTheme="minorHAnsi" w:cstheme="minorHAnsi"/>
          <w:b/>
        </w:rPr>
      </w:pPr>
      <w:bookmarkStart w:id="1" w:name="_Toc448847918"/>
      <w:r w:rsidRPr="007C7B46">
        <w:rPr>
          <w:rFonts w:asciiTheme="minorHAnsi" w:eastAsia="Arial Narrow" w:hAnsiTheme="minorHAnsi" w:cstheme="minorHAnsi"/>
          <w:b/>
        </w:rPr>
        <w:t>Data: 23/11/2025</w:t>
      </w:r>
    </w:p>
    <w:p w14:paraId="050B3D8C" w14:textId="26B0C712" w:rsidR="00B731BA" w:rsidRPr="007C7B46" w:rsidRDefault="00B731BA" w:rsidP="006E78EA">
      <w:pPr>
        <w:spacing w:line="276" w:lineRule="auto"/>
        <w:jc w:val="center"/>
        <w:rPr>
          <w:rFonts w:asciiTheme="minorHAnsi" w:eastAsia="Arial Narrow" w:hAnsiTheme="minorHAnsi" w:cstheme="minorHAnsi"/>
          <w:b/>
        </w:rPr>
      </w:pPr>
      <w:r w:rsidRPr="007C7B46">
        <w:rPr>
          <w:rFonts w:asciiTheme="minorHAnsi" w:eastAsia="Arial Narrow" w:hAnsiTheme="minorHAnsi" w:cstheme="minorHAnsi"/>
          <w:b/>
        </w:rPr>
        <w:br w:type="page"/>
      </w:r>
    </w:p>
    <w:p w14:paraId="76B078BA" w14:textId="1B44CDE6" w:rsidR="005A0F5B" w:rsidRPr="007C7B46" w:rsidRDefault="005A0F5B" w:rsidP="00153D48">
      <w:pPr>
        <w:spacing w:line="276" w:lineRule="auto"/>
        <w:rPr>
          <w:lang w:bidi="pt-PT"/>
        </w:rPr>
      </w:pPr>
      <w:bookmarkStart w:id="2" w:name="_Toc471979348"/>
      <w:bookmarkEnd w:id="1"/>
      <w:r w:rsidRPr="007C7B46">
        <w:rPr>
          <w:lang w:bidi="pt-PT"/>
        </w:rPr>
        <w:lastRenderedPageBreak/>
        <w:t xml:space="preserve"> </w:t>
      </w:r>
    </w:p>
    <w:bookmarkEnd w:id="2" w:displacedByCustomXml="next"/>
    <w:sdt>
      <w:sdtPr>
        <w:rPr>
          <w:rFonts w:ascii="Calibri" w:hAnsi="Calibri" w:cs="Calibri"/>
          <w:bCs w:val="0"/>
          <w:color w:val="auto"/>
          <w:sz w:val="22"/>
          <w:szCs w:val="24"/>
        </w:rPr>
        <w:id w:val="-847707443"/>
        <w:docPartObj>
          <w:docPartGallery w:val="Table of Contents"/>
          <w:docPartUnique/>
        </w:docPartObj>
      </w:sdtPr>
      <w:sdtEndPr>
        <w:rPr>
          <w:rFonts w:ascii="Times New Roman" w:hAnsi="Times New Roman" w:cs="Times , serif"/>
          <w:b/>
          <w:color w:val="000000" w:themeColor="text1"/>
        </w:rPr>
      </w:sdtEndPr>
      <w:sdtContent>
        <w:p w14:paraId="492F5C18" w14:textId="6A695B55" w:rsidR="00B731BA" w:rsidRPr="007C7B46" w:rsidRDefault="00B731BA" w:rsidP="00153D48">
          <w:pPr>
            <w:pStyle w:val="Cabealhodondice"/>
            <w:jc w:val="both"/>
            <w:rPr>
              <w:rFonts w:ascii="Calibri" w:hAnsi="Calibri" w:cs="Calibri"/>
              <w:color w:val="auto"/>
            </w:rPr>
          </w:pPr>
          <w:r w:rsidRPr="007C7B46">
            <w:rPr>
              <w:rFonts w:ascii="Calibri" w:hAnsi="Calibri" w:cs="Calibri"/>
              <w:color w:val="auto"/>
            </w:rPr>
            <w:t>Índice</w:t>
          </w:r>
        </w:p>
        <w:p w14:paraId="66E1CCFA" w14:textId="77777777" w:rsidR="00B731BA" w:rsidRPr="007C7B46" w:rsidRDefault="00B731BA" w:rsidP="00153D48">
          <w:pPr>
            <w:spacing w:line="276" w:lineRule="auto"/>
          </w:pPr>
        </w:p>
        <w:p w14:paraId="523D5E1D" w14:textId="12D92E4C" w:rsidR="00EB3F87" w:rsidRDefault="00B731BA">
          <w:pPr>
            <w:pStyle w:val="ndice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r w:rsidRPr="007C7B46">
            <w:fldChar w:fldCharType="begin"/>
          </w:r>
          <w:r w:rsidRPr="007C7B46">
            <w:instrText xml:space="preserve"> TOC \o "1-3" \h \z \u </w:instrText>
          </w:r>
          <w:r w:rsidRPr="007C7B46">
            <w:fldChar w:fldCharType="separate"/>
          </w:r>
          <w:hyperlink w:anchor="_Toc214732000" w:history="1">
            <w:r w:rsidR="00EB3F87" w:rsidRPr="00CD33B7">
              <w:rPr>
                <w:rStyle w:val="Hiperligao"/>
                <w:noProof/>
              </w:rPr>
              <w:t>1. INTRODUÇÃO</w:t>
            </w:r>
            <w:r w:rsidR="00EB3F87">
              <w:rPr>
                <w:noProof/>
                <w:webHidden/>
              </w:rPr>
              <w:tab/>
            </w:r>
            <w:r w:rsidR="00EB3F87">
              <w:rPr>
                <w:noProof/>
                <w:webHidden/>
              </w:rPr>
              <w:fldChar w:fldCharType="begin"/>
            </w:r>
            <w:r w:rsidR="00EB3F87">
              <w:rPr>
                <w:noProof/>
                <w:webHidden/>
              </w:rPr>
              <w:instrText xml:space="preserve"> PAGEREF _Toc214732000 \h </w:instrText>
            </w:r>
            <w:r w:rsidR="00EB3F87">
              <w:rPr>
                <w:noProof/>
                <w:webHidden/>
              </w:rPr>
            </w:r>
            <w:r w:rsidR="00EB3F87">
              <w:rPr>
                <w:noProof/>
                <w:webHidden/>
              </w:rPr>
              <w:fldChar w:fldCharType="separate"/>
            </w:r>
            <w:r w:rsidR="00EB3F87">
              <w:rPr>
                <w:noProof/>
                <w:webHidden/>
              </w:rPr>
              <w:t>5</w:t>
            </w:r>
            <w:r w:rsidR="00EB3F87">
              <w:rPr>
                <w:noProof/>
                <w:webHidden/>
              </w:rPr>
              <w:fldChar w:fldCharType="end"/>
            </w:r>
          </w:hyperlink>
        </w:p>
        <w:p w14:paraId="17506CFB" w14:textId="7ACCC123" w:rsidR="00EB3F87" w:rsidRDefault="00EB3F87">
          <w:pPr>
            <w:pStyle w:val="ndice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2001" w:history="1">
            <w:r w:rsidRPr="00CD33B7">
              <w:rPr>
                <w:rStyle w:val="Hiperligao"/>
                <w:noProof/>
              </w:rPr>
              <w:t>1.1. Contexto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_Toc214732001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1A8FC" w14:textId="387C0C9B" w:rsidR="00EB3F87" w:rsidRDefault="00EB3F87">
          <w:pPr>
            <w:pStyle w:val="ndice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2002" w:history="1">
            <w:r w:rsidRPr="00CD33B7">
              <w:rPr>
                <w:rStyle w:val="Hiperligao"/>
                <w:noProof/>
              </w:rPr>
              <w:t>1.2. Âmbito do Sprint 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_Toc214732002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C902F" w14:textId="34CBCEF3" w:rsidR="00EB3F87" w:rsidRDefault="00EB3F87">
          <w:pPr>
            <w:pStyle w:val="ndice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2003" w:history="1">
            <w:r w:rsidRPr="00CD33B7">
              <w:rPr>
                <w:rStyle w:val="Hiperligao"/>
                <w:noProof/>
              </w:rPr>
              <w:t>1.3.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_Toc214732003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41D3C" w14:textId="6A7A1370" w:rsidR="00EB3F87" w:rsidRDefault="00EB3F87">
          <w:pPr>
            <w:pStyle w:val="ndice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2004" w:history="1">
            <w:r w:rsidRPr="00CD33B7">
              <w:rPr>
                <w:rStyle w:val="Hiperligao"/>
                <w:noProof/>
              </w:rPr>
              <w:t>1.4. Estrutura do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_Toc214732004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26F8C" w14:textId="443AD5E9" w:rsidR="00EB3F87" w:rsidRDefault="00EB3F87">
          <w:pPr>
            <w:pStyle w:val="ndice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2005" w:history="1">
            <w:r w:rsidRPr="00CD33B7">
              <w:rPr>
                <w:rStyle w:val="Hiperligao"/>
                <w:noProof/>
              </w:rPr>
              <w:t>2. US 3.4.2 – IMPLEMENTAÇÃO BÁSICA DO AGENDAMENTO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_Toc214732005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BE254D" w14:textId="7E65BED4" w:rsidR="00EB3F87" w:rsidRDefault="00EB3F87">
          <w:pPr>
            <w:pStyle w:val="ndice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2006" w:history="1">
            <w:r w:rsidRPr="00CD33B7">
              <w:rPr>
                <w:rStyle w:val="Hiperligao"/>
                <w:noProof/>
              </w:rPr>
              <w:t>2.1. Descrição do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_Toc214732006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9D3D6" w14:textId="3C269C05" w:rsidR="00EB3F87" w:rsidRDefault="00EB3F87">
          <w:pPr>
            <w:pStyle w:val="ndice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2007" w:history="1">
            <w:r w:rsidRPr="00CD33B7">
              <w:rPr>
                <w:rStyle w:val="Hiperligao"/>
                <w:noProof/>
              </w:rPr>
              <w:t>2.2. Estratégia de Seleção de Algoritmos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_Toc214732007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0A2EB" w14:textId="138B2CBB" w:rsidR="00EB3F87" w:rsidRDefault="00EB3F87">
          <w:pPr>
            <w:pStyle w:val="ndice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2008" w:history="1">
            <w:r w:rsidRPr="00CD33B7">
              <w:rPr>
                <w:rStyle w:val="Hiperligao"/>
                <w:noProof/>
              </w:rPr>
              <w:t>2.3. Implementação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_Toc214732008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6D39B" w14:textId="73190C8B" w:rsidR="00EB3F87" w:rsidRDefault="00EB3F87">
          <w:pPr>
            <w:pStyle w:val="ndice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2009" w:history="1">
            <w:r w:rsidRPr="00CD33B7">
              <w:rPr>
                <w:rStyle w:val="Hiperligao"/>
                <w:noProof/>
              </w:rPr>
              <w:t>2.3.1. Predicados Fundamentais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_Toc214732009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0D107" w14:textId="49AFD489" w:rsidR="00EB3F87" w:rsidRDefault="00EB3F87">
          <w:pPr>
            <w:pStyle w:val="ndice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2010" w:history="1">
            <w:r w:rsidRPr="00CD33B7">
              <w:rPr>
                <w:rStyle w:val="Hiperligao"/>
                <w:noProof/>
              </w:rPr>
              <w:t>2.3.2. Força Bruta (n ≤ 8)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_Toc214732010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FCCC9" w14:textId="3F561933" w:rsidR="00EB3F87" w:rsidRDefault="00EB3F87">
          <w:pPr>
            <w:pStyle w:val="ndice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2011" w:history="1">
            <w:r w:rsidRPr="00CD33B7">
              <w:rPr>
                <w:rStyle w:val="Hiperligao"/>
                <w:noProof/>
              </w:rPr>
              <w:t>2.3.3. Heurística EDT (n &gt; 8)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_Toc214732011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033A8" w14:textId="6F24053F" w:rsidR="00EB3F87" w:rsidRDefault="00EB3F87">
          <w:pPr>
            <w:pStyle w:val="ndice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2012" w:history="1">
            <w:r w:rsidRPr="00CD33B7">
              <w:rPr>
                <w:rStyle w:val="Hiperligao"/>
                <w:noProof/>
              </w:rPr>
              <w:t>2.4. Validação de Viabilidade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_Toc214732012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A7898" w14:textId="5D2FBB84" w:rsidR="00EB3F87" w:rsidRDefault="00EB3F87">
          <w:pPr>
            <w:pStyle w:val="ndice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2013" w:history="1">
            <w:r w:rsidRPr="00CD33B7">
              <w:rPr>
                <w:rStyle w:val="Hiperligao"/>
                <w:noProof/>
              </w:rPr>
              <w:t>2.5. Exemplo de Execução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_Toc214732013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11A6A" w14:textId="3A942BFF" w:rsidR="00EB3F87" w:rsidRDefault="00EB3F87">
          <w:pPr>
            <w:pStyle w:val="ndice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2014" w:history="1">
            <w:r w:rsidRPr="00CD33B7">
              <w:rPr>
                <w:rStyle w:val="Hiperligao"/>
                <w:noProof/>
              </w:rPr>
              <w:t>3. US 3.4.3 – Estudo de Complexidade Computacional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_Toc214732014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F1B04" w14:textId="070419CD" w:rsidR="00EB3F87" w:rsidRDefault="00EB3F87">
          <w:pPr>
            <w:pStyle w:val="ndice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2015" w:history="1">
            <w:r w:rsidRPr="00CD33B7">
              <w:rPr>
                <w:rStyle w:val="Hiperligao"/>
                <w:noProof/>
              </w:rPr>
              <w:t>3.1 Análise Teórica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_Toc214732015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C3F5E" w14:textId="195AF4E9" w:rsidR="00EB3F87" w:rsidRDefault="00EB3F87">
          <w:pPr>
            <w:pStyle w:val="ndice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2016" w:history="1">
            <w:r w:rsidRPr="00CD33B7">
              <w:rPr>
                <w:rStyle w:val="Hiperligao"/>
                <w:noProof/>
              </w:rPr>
              <w:t>3.1.1 Complexidade da Força Bruta (Optimal Scheduler)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_Toc214732016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7EDF6" w14:textId="2B842137" w:rsidR="00EB3F87" w:rsidRDefault="00EB3F87">
          <w:pPr>
            <w:pStyle w:val="ndice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2017" w:history="1">
            <w:r w:rsidRPr="00CD33B7">
              <w:rPr>
                <w:rStyle w:val="Hiperligao"/>
                <w:noProof/>
              </w:rPr>
              <w:t>3.1.2 Complexidade da Heurística EDT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_Toc214732017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0D706" w14:textId="659D5906" w:rsidR="00EB3F87" w:rsidRDefault="00EB3F87">
          <w:pPr>
            <w:pStyle w:val="ndice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2018" w:history="1">
            <w:r w:rsidRPr="00CD33B7">
              <w:rPr>
                <w:rStyle w:val="Hiperligao"/>
                <w:noProof/>
              </w:rPr>
              <w:t>3.1.3 Complexidade da Heurística SPT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_Toc214732018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5E728" w14:textId="582A602E" w:rsidR="00EB3F87" w:rsidRDefault="00EB3F87">
          <w:pPr>
            <w:pStyle w:val="ndice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2019" w:history="1">
            <w:r w:rsidRPr="00CD33B7">
              <w:rPr>
                <w:rStyle w:val="Hiperligao"/>
                <w:noProof/>
              </w:rPr>
              <w:t>3.2 Benchmarks Empíricos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_Toc214732019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1CB8A" w14:textId="02CF6B94" w:rsidR="00EB3F87" w:rsidRDefault="00EB3F87">
          <w:pPr>
            <w:pStyle w:val="ndice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2020" w:history="1">
            <w:r w:rsidRPr="00CD33B7">
              <w:rPr>
                <w:rStyle w:val="Hiperligao"/>
                <w:noProof/>
              </w:rPr>
              <w:t>Tabela 3.1 – Tempos de Execução (segundos)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_Toc214732020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A3716" w14:textId="4F94A11D" w:rsidR="00EB3F87" w:rsidRDefault="00EB3F87">
          <w:pPr>
            <w:pStyle w:val="ndice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2021" w:history="1">
            <w:r w:rsidRPr="00CD33B7">
              <w:rPr>
                <w:rStyle w:val="Hiperligao"/>
                <w:noProof/>
              </w:rPr>
              <w:t>Tabela 3.2 – Qualidade das Soluções (minutos de atraso)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_Toc214732021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02B8C" w14:textId="516FFD67" w:rsidR="00EB3F87" w:rsidRDefault="00EB3F87">
          <w:pPr>
            <w:pStyle w:val="ndice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2022" w:history="1">
            <w:r w:rsidRPr="00CD33B7">
              <w:rPr>
                <w:rStyle w:val="Hiperligao"/>
                <w:noProof/>
              </w:rPr>
              <w:t>3.3 Estudo da Evolução Temporal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_Toc214732022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36A8F" w14:textId="09BBB636" w:rsidR="00EB3F87" w:rsidRDefault="00EB3F87">
          <w:pPr>
            <w:pStyle w:val="ndice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2023" w:history="1">
            <w:r w:rsidRPr="00CD33B7">
              <w:rPr>
                <w:rStyle w:val="Hiperligao"/>
                <w:noProof/>
              </w:rPr>
              <w:t>Tabela 3.3 – Evolução do Tempo para Gerar Melhor Solução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_Toc214732023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BBB7B" w14:textId="0C57A5B2" w:rsidR="00EB3F87" w:rsidRDefault="00EB3F87">
          <w:pPr>
            <w:pStyle w:val="ndice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2024" w:history="1">
            <w:r w:rsidRPr="00CD33B7">
              <w:rPr>
                <w:rStyle w:val="Hiperligao"/>
                <w:noProof/>
              </w:rPr>
              <w:t>3.4 Atrasos Mínimo, Máximo e Médio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_Toc214732024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414C1" w14:textId="50DD13C7" w:rsidR="00EB3F87" w:rsidRDefault="00EB3F87">
          <w:pPr>
            <w:pStyle w:val="ndice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2025" w:history="1">
            <w:r w:rsidRPr="00CD33B7">
              <w:rPr>
                <w:rStyle w:val="Hiperligao"/>
                <w:noProof/>
              </w:rPr>
              <w:t>Tabela 3.4 – Estatísticas de Atrasos (minutos)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_Toc214732025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D1D5B" w14:textId="31747863" w:rsidR="00EB3F87" w:rsidRDefault="00EB3F87">
          <w:pPr>
            <w:pStyle w:val="ndice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2026" w:history="1">
            <w:r w:rsidRPr="00CD33B7">
              <w:rPr>
                <w:rStyle w:val="Hiperligao"/>
                <w:noProof/>
              </w:rPr>
              <w:t>3.5 Análise de Bottlenecks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_Toc214732026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C25D2" w14:textId="67D44BCD" w:rsidR="00EB3F87" w:rsidRDefault="00EB3F87">
          <w:pPr>
            <w:pStyle w:val="ndice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2027" w:history="1">
            <w:r w:rsidRPr="00CD33B7">
              <w:rPr>
                <w:rStyle w:val="Hiperligao"/>
                <w:noProof/>
              </w:rPr>
              <w:t>3.5.1 Força Bruta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_Toc214732027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3A323" w14:textId="2AA91914" w:rsidR="00EB3F87" w:rsidRDefault="00EB3F87">
          <w:pPr>
            <w:pStyle w:val="ndice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2028" w:history="1">
            <w:r w:rsidRPr="00CD33B7">
              <w:rPr>
                <w:rStyle w:val="Hiperligao"/>
                <w:noProof/>
              </w:rPr>
              <w:t>3.5.2 EDT (Bubble Sort original)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_Toc214732028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631E4" w14:textId="42A7C881" w:rsidR="00EB3F87" w:rsidRDefault="00EB3F87">
          <w:pPr>
            <w:pStyle w:val="ndice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2029" w:history="1">
            <w:r w:rsidRPr="00CD33B7">
              <w:rPr>
                <w:rStyle w:val="Hiperligao"/>
                <w:noProof/>
              </w:rPr>
              <w:t>3.5.3 EDT (com muitos recursos)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_Toc214732029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49676" w14:textId="293E86FF" w:rsidR="00EB3F87" w:rsidRDefault="00EB3F87">
          <w:pPr>
            <w:pStyle w:val="ndice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2030" w:history="1">
            <w:r w:rsidRPr="00CD33B7">
              <w:rPr>
                <w:rStyle w:val="Hiperligao"/>
                <w:noProof/>
              </w:rPr>
              <w:t>4. US 3.4.4 – Heurísticas e Comparação de Qualidade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_Toc214732030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D28FA" w14:textId="11DE105D" w:rsidR="00EB3F87" w:rsidRDefault="00EB3F87">
          <w:pPr>
            <w:pStyle w:val="ndice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2031" w:history="1">
            <w:r w:rsidRPr="00CD33B7">
              <w:rPr>
                <w:rStyle w:val="Hiperligao"/>
                <w:noProof/>
              </w:rPr>
              <w:t>4.1 Heurísticas Implementadas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_Toc214732031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9E6C0" w14:textId="52121826" w:rsidR="00EB3F87" w:rsidRDefault="00EB3F87">
          <w:pPr>
            <w:pStyle w:val="ndice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2032" w:history="1">
            <w:r w:rsidRPr="00CD33B7">
              <w:rPr>
                <w:rStyle w:val="Hiperligao"/>
                <w:noProof/>
              </w:rPr>
              <w:t>4.1.1 Early Departure Time (EDT)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_Toc214732032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604C2" w14:textId="653D24F0" w:rsidR="00EB3F87" w:rsidRDefault="00EB3F87">
          <w:pPr>
            <w:pStyle w:val="ndice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2033" w:history="1">
            <w:r w:rsidRPr="00CD33B7">
              <w:rPr>
                <w:rStyle w:val="Hiperligao"/>
                <w:noProof/>
              </w:rPr>
              <w:t>4.1.2 Shortest Processing Time (SPT)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_Toc214732033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13203" w14:textId="3CB1D22C" w:rsidR="00EB3F87" w:rsidRDefault="00EB3F87">
          <w:pPr>
            <w:pStyle w:val="ndice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2034" w:history="1">
            <w:r w:rsidRPr="00CD33B7">
              <w:rPr>
                <w:rStyle w:val="Hiperligao"/>
                <w:noProof/>
              </w:rPr>
              <w:t>4.1.3 Minimum Slack Time (MST)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_Toc214732034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86505" w14:textId="7353CC2E" w:rsidR="00EB3F87" w:rsidRDefault="00EB3F87">
          <w:pPr>
            <w:pStyle w:val="ndice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2035" w:history="1">
            <w:r w:rsidRPr="00CD33B7">
              <w:rPr>
                <w:rStyle w:val="Hiperligao"/>
                <w:noProof/>
              </w:rPr>
              <w:t>4.1.4 SPT Melhorado (SPT_IMPROVED)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_Toc214732035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8590C" w14:textId="042D1CCF" w:rsidR="00EB3F87" w:rsidRDefault="00EB3F87">
          <w:pPr>
            <w:pStyle w:val="ndice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2036" w:history="1">
            <w:r w:rsidRPr="00CD33B7">
              <w:rPr>
                <w:rStyle w:val="Hiperligao"/>
                <w:noProof/>
              </w:rPr>
              <w:t>4.2 Estudo Comparativo de Qualidade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_Toc214732036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CC7DF" w14:textId="71C2C342" w:rsidR="00EB3F87" w:rsidRDefault="00EB3F87">
          <w:pPr>
            <w:pStyle w:val="ndice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2037" w:history="1">
            <w:r w:rsidRPr="00CD33B7">
              <w:rPr>
                <w:rStyle w:val="Hiperligao"/>
                <w:noProof/>
              </w:rPr>
              <w:t>4.3 Seleção das Melhores Heurísticas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_Toc214732037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C9DCB" w14:textId="6D2AD2FA" w:rsidR="00EB3F87" w:rsidRDefault="00EB3F87">
          <w:pPr>
            <w:pStyle w:val="ndice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2038" w:history="1">
            <w:r w:rsidRPr="00CD33B7">
              <w:rPr>
                <w:rStyle w:val="Hiperligao"/>
                <w:noProof/>
              </w:rPr>
              <w:t>4.4 Prova de Escalabilidade (30 navios)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_Toc214732038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E17E3" w14:textId="7B9BF629" w:rsidR="00EB3F87" w:rsidRDefault="00EB3F87">
          <w:pPr>
            <w:pStyle w:val="ndice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2039" w:history="1">
            <w:r w:rsidRPr="00CD33B7">
              <w:rPr>
                <w:rStyle w:val="Hiperligao"/>
                <w:noProof/>
              </w:rPr>
              <w:t>5. US 3.4.5 – ADAPTAÇÃO PARA MÚLTIPLAS GRUAS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_Toc214732039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74092" w14:textId="0669B2D4" w:rsidR="00EB3F87" w:rsidRDefault="00EB3F87">
          <w:pPr>
            <w:pStyle w:val="ndice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2040" w:history="1">
            <w:r w:rsidRPr="00CD33B7">
              <w:rPr>
                <w:rStyle w:val="Hiperligao"/>
                <w:noProof/>
              </w:rPr>
              <w:t>5.1 Extensão do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_Toc214732040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50A76" w14:textId="729537EB" w:rsidR="00EB3F87" w:rsidRDefault="00EB3F87">
          <w:pPr>
            <w:pStyle w:val="ndice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2041" w:history="1">
            <w:r w:rsidRPr="00CD33B7">
              <w:rPr>
                <w:rStyle w:val="Hiperligao"/>
                <w:noProof/>
              </w:rPr>
              <w:t>5.2 Implementação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_Toc214732041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F4083" w14:textId="4BCAF7A3" w:rsidR="00EB3F87" w:rsidRDefault="00EB3F87">
          <w:pPr>
            <w:pStyle w:val="ndice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2042" w:history="1">
            <w:r w:rsidRPr="00CD33B7">
              <w:rPr>
                <w:rStyle w:val="Hiperligao"/>
                <w:noProof/>
              </w:rPr>
              <w:t>5.2.1 Estrutura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_Toc214732042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AADF0" w14:textId="243F403C" w:rsidR="00EB3F87" w:rsidRDefault="00EB3F87">
          <w:pPr>
            <w:pStyle w:val="ndice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2043" w:history="1">
            <w:r w:rsidRPr="00CD33B7">
              <w:rPr>
                <w:rStyle w:val="Hiperligao"/>
                <w:noProof/>
              </w:rPr>
              <w:t>5.2.2 Temporização com Múltiplas Gruas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_Toc214732043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FD3E9" w14:textId="13782CF9" w:rsidR="00EB3F87" w:rsidRDefault="00EB3F87">
          <w:pPr>
            <w:pStyle w:val="ndice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2044" w:history="1">
            <w:r w:rsidRPr="00CD33B7">
              <w:rPr>
                <w:rStyle w:val="Hiperligao"/>
                <w:noProof/>
              </w:rPr>
              <w:t>5.2.3 Cálculo de Atrasos Multi-Grua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_Toc214732044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17812" w14:textId="410E49B1" w:rsidR="00EB3F87" w:rsidRDefault="00EB3F87">
          <w:pPr>
            <w:pStyle w:val="ndice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2045" w:history="1">
            <w:r w:rsidRPr="00CD33B7">
              <w:rPr>
                <w:rStyle w:val="Hiperligao"/>
                <w:noProof/>
              </w:rPr>
              <w:t>5.2.4 Intensidade de Uso Multi-Grua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_Toc214732045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83011" w14:textId="671E4EDC" w:rsidR="00EB3F87" w:rsidRDefault="00EB3F87">
          <w:pPr>
            <w:pStyle w:val="ndice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2046" w:history="1">
            <w:r w:rsidRPr="00CD33B7">
              <w:rPr>
                <w:rStyle w:val="Hiperligao"/>
                <w:noProof/>
              </w:rPr>
              <w:t>5.3 Abordagem em Duas Fases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_Toc214732046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8DACF" w14:textId="555D9A26" w:rsidR="00EB3F87" w:rsidRDefault="00EB3F87">
          <w:pPr>
            <w:pStyle w:val="ndice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2047" w:history="1">
            <w:r w:rsidRPr="00CD33B7">
              <w:rPr>
                <w:rStyle w:val="Hiperligao"/>
                <w:noProof/>
              </w:rPr>
              <w:t>5.4 Exemplos de Execução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_Toc214732047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F20D9" w14:textId="3C9F277B" w:rsidR="00EB3F87" w:rsidRDefault="00EB3F87">
          <w:pPr>
            <w:pStyle w:val="ndice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2048" w:history="1">
            <w:r w:rsidRPr="00CD33B7">
              <w:rPr>
                <w:rStyle w:val="Hiperligao"/>
                <w:noProof/>
              </w:rPr>
              <w:t>6. CONCLUSÕES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_Toc214732048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C0305" w14:textId="490C0597" w:rsidR="00EB3F87" w:rsidRDefault="00EB3F87">
          <w:pPr>
            <w:pStyle w:val="ndice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2049" w:history="1">
            <w:r w:rsidRPr="00CD33B7">
              <w:rPr>
                <w:rStyle w:val="Hiperligao"/>
                <w:noProof/>
              </w:rPr>
              <w:t>6.1 Síntese dos Objetivos Alcançados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_Toc214732049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C96A7" w14:textId="3258A58B" w:rsidR="00EB3F87" w:rsidRDefault="00EB3F87">
          <w:pPr>
            <w:pStyle w:val="ndice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2050" w:history="1">
            <w:r w:rsidRPr="00CD33B7">
              <w:rPr>
                <w:rStyle w:val="Hiperligao"/>
                <w:rFonts w:cs="Times New Roman"/>
                <w:noProof/>
              </w:rPr>
              <w:t>US 3.4.2 — Implementação Básica do Agendamento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_Toc214732050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C7B95" w14:textId="06222B22" w:rsidR="00EB3F87" w:rsidRDefault="00EB3F87">
          <w:pPr>
            <w:pStyle w:val="ndice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2051" w:history="1">
            <w:r w:rsidRPr="00CD33B7">
              <w:rPr>
                <w:rStyle w:val="Hiperligao"/>
                <w:rFonts w:cs="Times New Roman"/>
                <w:noProof/>
              </w:rPr>
              <w:t>US 3.4.3 — Estudo de Complexidade Computacional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_Toc214732051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DC0B8" w14:textId="31A077FC" w:rsidR="00EB3F87" w:rsidRDefault="00EB3F87">
          <w:pPr>
            <w:pStyle w:val="ndice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2052" w:history="1">
            <w:r w:rsidRPr="00CD33B7">
              <w:rPr>
                <w:rStyle w:val="Hiperligao"/>
                <w:rFonts w:cs="Times New Roman"/>
                <w:noProof/>
              </w:rPr>
              <w:t>US 3.4.5 — Suporte Multi-Grua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_Toc214732052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73886" w14:textId="378E20AC" w:rsidR="00EB3F87" w:rsidRDefault="00EB3F87">
          <w:pPr>
            <w:pStyle w:val="ndice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2053" w:history="1">
            <w:r w:rsidRPr="00CD33B7">
              <w:rPr>
                <w:rStyle w:val="Hiperligao"/>
                <w:noProof/>
              </w:rPr>
              <w:t>6.2 Principais Descobertas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_Toc214732053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032E3" w14:textId="1F3E0BA8" w:rsidR="00EB3F87" w:rsidRDefault="00EB3F87">
          <w:pPr>
            <w:pStyle w:val="ndice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2054" w:history="1">
            <w:r w:rsidRPr="00CD33B7">
              <w:rPr>
                <w:rStyle w:val="Hiperligao"/>
                <w:noProof/>
              </w:rPr>
              <w:t>6.2.1 Complexidade Computacional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_Toc214732054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D0FDF" w14:textId="22D885D0" w:rsidR="00EB3F87" w:rsidRDefault="00EB3F87">
          <w:pPr>
            <w:pStyle w:val="ndice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2055" w:history="1">
            <w:r w:rsidRPr="00CD33B7">
              <w:rPr>
                <w:rStyle w:val="Hiperligao"/>
                <w:noProof/>
              </w:rPr>
              <w:t>6.2.2 Qualidade das Heurísticas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_Toc214732055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6BCF2" w14:textId="71CA98F4" w:rsidR="00EB3F87" w:rsidRDefault="00EB3F87">
          <w:pPr>
            <w:pStyle w:val="ndice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2056" w:history="1">
            <w:r w:rsidRPr="00CD33B7">
              <w:rPr>
                <w:rStyle w:val="Hiperligao"/>
                <w:noProof/>
              </w:rPr>
              <w:t>6.2.3 Multi-Grua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_Toc214732056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B6F13" w14:textId="26CFBB23" w:rsidR="00EB3F87" w:rsidRDefault="00EB3F87">
          <w:pPr>
            <w:pStyle w:val="ndice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2057" w:history="1">
            <w:r w:rsidRPr="00CD33B7">
              <w:rPr>
                <w:rStyle w:val="Hiperligao"/>
                <w:noProof/>
              </w:rPr>
              <w:t>6.3 Lições Aprendidas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_Toc214732057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0F99B" w14:textId="76ADBAF6" w:rsidR="00EB3F87" w:rsidRDefault="00EB3F87">
          <w:pPr>
            <w:pStyle w:val="ndice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2058" w:history="1">
            <w:r w:rsidRPr="00CD33B7">
              <w:rPr>
                <w:rStyle w:val="Hiperligao"/>
                <w:noProof/>
              </w:rPr>
              <w:t>6.3.1 Técnicas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_Toc214732058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470A6" w14:textId="167CCBC2" w:rsidR="00EB3F87" w:rsidRDefault="00EB3F87">
          <w:pPr>
            <w:pStyle w:val="ndice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2059" w:history="1">
            <w:r w:rsidRPr="00CD33B7">
              <w:rPr>
                <w:rStyle w:val="Hiperligao"/>
                <w:noProof/>
              </w:rPr>
              <w:t>6.3.2 Engenharia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_Toc214732059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252C5" w14:textId="6A7698D3" w:rsidR="00EB3F87" w:rsidRDefault="00EB3F87">
          <w:pPr>
            <w:pStyle w:val="ndice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2060" w:history="1">
            <w:r w:rsidRPr="00CD33B7">
              <w:rPr>
                <w:rStyle w:val="Hiperligao"/>
                <w:noProof/>
              </w:rPr>
              <w:t>6.3.3 Gestão de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_Toc214732060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E0777" w14:textId="23388EC1" w:rsidR="00EB3F87" w:rsidRDefault="00EB3F87">
          <w:pPr>
            <w:pStyle w:val="ndice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2061" w:history="1">
            <w:r w:rsidRPr="00CD33B7">
              <w:rPr>
                <w:rStyle w:val="Hiperligao"/>
                <w:noProof/>
              </w:rPr>
              <w:t>6.4 Impacto e Contribuições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_Toc214732061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1270B" w14:textId="05B43E82" w:rsidR="00EB3F87" w:rsidRDefault="00EB3F87">
          <w:pPr>
            <w:pStyle w:val="ndice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2062" w:history="1">
            <w:r w:rsidRPr="00CD33B7">
              <w:rPr>
                <w:rStyle w:val="Hiperligao"/>
                <w:noProof/>
              </w:rPr>
              <w:t>6.4.1 Técnicas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_Toc214732062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3770F" w14:textId="0AA6B2B0" w:rsidR="00EB3F87" w:rsidRDefault="00EB3F87">
          <w:pPr>
            <w:pStyle w:val="ndice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2063" w:history="1">
            <w:r w:rsidRPr="00CD33B7">
              <w:rPr>
                <w:rStyle w:val="Hiperligao"/>
                <w:noProof/>
              </w:rPr>
              <w:t>6.4.2 Pedagógicas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_Toc214732063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B5EC6" w14:textId="016C5D2F" w:rsidR="00EB3F87" w:rsidRDefault="00EB3F87">
          <w:pPr>
            <w:pStyle w:val="ndice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2064" w:history="1">
            <w:r w:rsidRPr="00CD33B7">
              <w:rPr>
                <w:rStyle w:val="Hiperligao"/>
                <w:noProof/>
              </w:rPr>
              <w:t>6.4.3 Operacionais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_Toc214732064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FDA72" w14:textId="612EBEAC" w:rsidR="00EB3F87" w:rsidRDefault="00EB3F87">
          <w:pPr>
            <w:pStyle w:val="ndice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2065" w:history="1">
            <w:r w:rsidRPr="00CD33B7">
              <w:rPr>
                <w:rStyle w:val="Hiperligao"/>
                <w:noProof/>
              </w:rPr>
              <w:t>6.6 Conclusão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_Toc214732065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CDE55" w14:textId="13FC45D2" w:rsidR="00B731BA" w:rsidRPr="007C7B46" w:rsidRDefault="00B731BA" w:rsidP="00153D48">
          <w:pPr>
            <w:spacing w:line="276" w:lineRule="auto"/>
          </w:pPr>
          <w:r w:rsidRPr="007C7B46">
            <w:rPr>
              <w:b/>
              <w:bCs/>
            </w:rPr>
            <w:fldChar w:fldCharType="end"/>
          </w:r>
        </w:p>
      </w:sdtContent>
    </w:sdt>
    <w:p w14:paraId="05D7114D" w14:textId="04AB6107" w:rsidR="004A6F4A" w:rsidRPr="007C7B46" w:rsidRDefault="004A6F4A" w:rsidP="00153D48">
      <w:pPr>
        <w:spacing w:line="276" w:lineRule="auto"/>
      </w:pPr>
    </w:p>
    <w:p w14:paraId="26BF67FA" w14:textId="77777777" w:rsidR="00E32082" w:rsidRPr="007C7B46" w:rsidRDefault="00E32082" w:rsidP="00153D48">
      <w:pPr>
        <w:spacing w:line="276" w:lineRule="auto"/>
        <w:rPr>
          <w:lang w:bidi="pt-PT"/>
        </w:rPr>
      </w:pPr>
    </w:p>
    <w:p w14:paraId="1804B3B8" w14:textId="6B4D5893" w:rsidR="00B731BA" w:rsidRPr="007C7B46" w:rsidRDefault="00B731BA" w:rsidP="00153D48">
      <w:pPr>
        <w:spacing w:line="276" w:lineRule="auto"/>
        <w:rPr>
          <w:lang w:bidi="pt-PT"/>
        </w:rPr>
      </w:pPr>
      <w:r w:rsidRPr="007C7B46">
        <w:rPr>
          <w:lang w:bidi="pt-PT"/>
        </w:rPr>
        <w:br w:type="page"/>
      </w:r>
    </w:p>
    <w:p w14:paraId="6CFB1B5A" w14:textId="77777777" w:rsidR="00B0164C" w:rsidRPr="006E78EA" w:rsidRDefault="00B0164C" w:rsidP="006E78EA">
      <w:pPr>
        <w:pStyle w:val="Ttulo1"/>
      </w:pPr>
      <w:bookmarkStart w:id="3" w:name="_Toc214732000"/>
      <w:r w:rsidRPr="006E78EA">
        <w:lastRenderedPageBreak/>
        <w:t>1. INTRODUÇÃO</w:t>
      </w:r>
      <w:bookmarkEnd w:id="3"/>
    </w:p>
    <w:p w14:paraId="78552F1F" w14:textId="77777777" w:rsidR="00B0164C" w:rsidRPr="007C7B46" w:rsidRDefault="00B0164C" w:rsidP="00153D48">
      <w:pPr>
        <w:pStyle w:val="NormalWeb"/>
        <w:spacing w:line="276" w:lineRule="auto"/>
        <w:jc w:val="both"/>
        <w:rPr>
          <w:sz w:val="22"/>
          <w:szCs w:val="22"/>
        </w:rPr>
      </w:pPr>
      <w:r w:rsidRPr="007C7B46">
        <w:rPr>
          <w:sz w:val="22"/>
          <w:szCs w:val="22"/>
        </w:rPr>
        <w:t xml:space="preserve">O presente relatório documenta o desenvolvimento do </w:t>
      </w:r>
      <w:r w:rsidRPr="007C7B46">
        <w:rPr>
          <w:rStyle w:val="Forte"/>
          <w:sz w:val="22"/>
          <w:szCs w:val="22"/>
        </w:rPr>
        <w:t>Módulo de Planeamento e Agendamento Portuário</w:t>
      </w:r>
      <w:r w:rsidRPr="007C7B46">
        <w:rPr>
          <w:sz w:val="22"/>
          <w:szCs w:val="22"/>
        </w:rPr>
        <w:t>, desenvolvido no âmbito da unidade curricular de Inteligência Artificial (IARTI), integrado no projeto semestral do 5.º semestre da Licenciatura em Engenharia Informática do ISEP.</w:t>
      </w:r>
    </w:p>
    <w:p w14:paraId="76FDB9F6" w14:textId="77777777" w:rsidR="00B0164C" w:rsidRPr="007C7B46" w:rsidRDefault="00B0164C" w:rsidP="00153D48">
      <w:pPr>
        <w:pStyle w:val="Ttulo2"/>
        <w:spacing w:line="276" w:lineRule="auto"/>
      </w:pPr>
      <w:bookmarkStart w:id="4" w:name="_Toc214732001"/>
      <w:r w:rsidRPr="007C7B46">
        <w:t>1.1. Contexto do Projeto</w:t>
      </w:r>
      <w:bookmarkEnd w:id="4"/>
    </w:p>
    <w:p w14:paraId="7ED3FC63" w14:textId="77777777" w:rsidR="00B0164C" w:rsidRPr="007C7B46" w:rsidRDefault="00B0164C" w:rsidP="00153D48">
      <w:pPr>
        <w:pStyle w:val="NormalWeb"/>
        <w:spacing w:line="276" w:lineRule="auto"/>
        <w:jc w:val="both"/>
        <w:rPr>
          <w:sz w:val="22"/>
          <w:szCs w:val="22"/>
        </w:rPr>
      </w:pPr>
      <w:r w:rsidRPr="007C7B46">
        <w:rPr>
          <w:sz w:val="22"/>
          <w:szCs w:val="22"/>
        </w:rPr>
        <w:t xml:space="preserve">O Sistema de Gestão Portuária visa otimizar as operações de carga e descarga de navios, minimizando atrasos nas partidas através de algoritmos inteligentes de agendamento. Este módulo </w:t>
      </w:r>
      <w:proofErr w:type="spellStart"/>
      <w:r w:rsidRPr="007C7B46">
        <w:rPr>
          <w:sz w:val="22"/>
          <w:szCs w:val="22"/>
        </w:rPr>
        <w:t>backend</w:t>
      </w:r>
      <w:proofErr w:type="spellEnd"/>
      <w:r w:rsidRPr="007C7B46">
        <w:rPr>
          <w:sz w:val="22"/>
          <w:szCs w:val="22"/>
        </w:rPr>
        <w:t xml:space="preserve">, desenvolvido em </w:t>
      </w:r>
      <w:proofErr w:type="spellStart"/>
      <w:r w:rsidRPr="007C7B46">
        <w:rPr>
          <w:sz w:val="22"/>
          <w:szCs w:val="22"/>
        </w:rPr>
        <w:t>Prolog</w:t>
      </w:r>
      <w:proofErr w:type="spellEnd"/>
      <w:r w:rsidRPr="007C7B46">
        <w:rPr>
          <w:sz w:val="22"/>
          <w:szCs w:val="22"/>
        </w:rPr>
        <w:t>, expõe uma API REST que consome dados de outros módulos do sistema e computa planos operacionais de forma dinâmica, sem persistência de dados.</w:t>
      </w:r>
    </w:p>
    <w:p w14:paraId="25866311" w14:textId="77777777" w:rsidR="00B0164C" w:rsidRPr="007C7B46" w:rsidRDefault="00B0164C" w:rsidP="00153D48">
      <w:pPr>
        <w:pStyle w:val="Ttulo2"/>
        <w:spacing w:line="276" w:lineRule="auto"/>
      </w:pPr>
      <w:bookmarkStart w:id="5" w:name="_Toc214732002"/>
      <w:r w:rsidRPr="007C7B46">
        <w:t>1.2. Âmbito do Sprint B</w:t>
      </w:r>
      <w:bookmarkEnd w:id="5"/>
    </w:p>
    <w:p w14:paraId="2F935BD1" w14:textId="77777777" w:rsidR="00B0164C" w:rsidRPr="007C7B46" w:rsidRDefault="00B0164C" w:rsidP="00853309">
      <w:r w:rsidRPr="007C7B46">
        <w:t>O Sprint B focou-se na implementação das seguintes funcionalidades:</w:t>
      </w:r>
    </w:p>
    <w:p w14:paraId="43363632" w14:textId="77777777" w:rsidR="00B0164C" w:rsidRPr="00853309" w:rsidRDefault="00B0164C" w:rsidP="00853309">
      <w:pPr>
        <w:pStyle w:val="PargrafodaLista"/>
        <w:numPr>
          <w:ilvl w:val="0"/>
          <w:numId w:val="93"/>
        </w:numPr>
        <w:rPr>
          <w:rFonts w:ascii="Times New Roman" w:hAnsi="Times New Roman" w:cs="Times New Roman"/>
        </w:rPr>
      </w:pPr>
      <w:r w:rsidRPr="00853309">
        <w:rPr>
          <w:rFonts w:ascii="Times New Roman" w:hAnsi="Times New Roman" w:cs="Times New Roman"/>
        </w:rPr>
        <w:t>US 3.4.2 – Agendador ótimo (força bruta + heurística EDT)</w:t>
      </w:r>
    </w:p>
    <w:p w14:paraId="11C9EAC4" w14:textId="77777777" w:rsidR="00B0164C" w:rsidRPr="00853309" w:rsidRDefault="00B0164C" w:rsidP="00853309">
      <w:pPr>
        <w:pStyle w:val="PargrafodaLista"/>
        <w:numPr>
          <w:ilvl w:val="0"/>
          <w:numId w:val="93"/>
        </w:numPr>
        <w:rPr>
          <w:rFonts w:ascii="Times New Roman" w:hAnsi="Times New Roman" w:cs="Times New Roman"/>
        </w:rPr>
      </w:pPr>
      <w:r w:rsidRPr="00853309">
        <w:rPr>
          <w:rFonts w:ascii="Times New Roman" w:hAnsi="Times New Roman" w:cs="Times New Roman"/>
        </w:rPr>
        <w:t>US 3.4.3 – Análise de complexidade computacional</w:t>
      </w:r>
    </w:p>
    <w:p w14:paraId="0A402970" w14:textId="77777777" w:rsidR="00B0164C" w:rsidRPr="00853309" w:rsidRDefault="00B0164C" w:rsidP="00853309">
      <w:pPr>
        <w:pStyle w:val="PargrafodaLista"/>
        <w:numPr>
          <w:ilvl w:val="0"/>
          <w:numId w:val="93"/>
        </w:numPr>
        <w:rPr>
          <w:rFonts w:ascii="Times New Roman" w:hAnsi="Times New Roman" w:cs="Times New Roman"/>
        </w:rPr>
      </w:pPr>
      <w:r w:rsidRPr="00853309">
        <w:rPr>
          <w:rFonts w:ascii="Times New Roman" w:hAnsi="Times New Roman" w:cs="Times New Roman"/>
        </w:rPr>
        <w:t>US 3.4.4 – Heurísticas alternativas (SPT, MST) e estudo comparativo</w:t>
      </w:r>
    </w:p>
    <w:p w14:paraId="5A82650F" w14:textId="77777777" w:rsidR="00B0164C" w:rsidRPr="00853309" w:rsidRDefault="00B0164C" w:rsidP="00853309">
      <w:pPr>
        <w:pStyle w:val="PargrafodaLista"/>
        <w:numPr>
          <w:ilvl w:val="0"/>
          <w:numId w:val="93"/>
        </w:numPr>
        <w:rPr>
          <w:rFonts w:ascii="Times New Roman" w:hAnsi="Times New Roman" w:cs="Times New Roman"/>
        </w:rPr>
      </w:pPr>
      <w:r w:rsidRPr="00853309">
        <w:rPr>
          <w:rFonts w:ascii="Times New Roman" w:hAnsi="Times New Roman" w:cs="Times New Roman"/>
        </w:rPr>
        <w:t xml:space="preserve">US 3.4.5 – Otimização </w:t>
      </w:r>
      <w:proofErr w:type="spellStart"/>
      <w:r w:rsidRPr="00853309">
        <w:rPr>
          <w:rFonts w:ascii="Times New Roman" w:hAnsi="Times New Roman" w:cs="Times New Roman"/>
        </w:rPr>
        <w:t>multi-grua</w:t>
      </w:r>
      <w:proofErr w:type="spellEnd"/>
      <w:r w:rsidRPr="00853309">
        <w:rPr>
          <w:rFonts w:ascii="Times New Roman" w:hAnsi="Times New Roman" w:cs="Times New Roman"/>
        </w:rPr>
        <w:t xml:space="preserve"> com recomendações inteligentes</w:t>
      </w:r>
    </w:p>
    <w:p w14:paraId="576BD334" w14:textId="77777777" w:rsidR="00B0164C" w:rsidRPr="007C7B46" w:rsidRDefault="00B0164C" w:rsidP="00153D48">
      <w:pPr>
        <w:pStyle w:val="Ttulo2"/>
        <w:spacing w:line="276" w:lineRule="auto"/>
      </w:pPr>
      <w:bookmarkStart w:id="6" w:name="_Toc214732003"/>
      <w:r w:rsidRPr="007C7B46">
        <w:t>1.3. Objetivos</w:t>
      </w:r>
      <w:bookmarkEnd w:id="6"/>
    </w:p>
    <w:p w14:paraId="5E925B2A" w14:textId="77777777" w:rsidR="00B0164C" w:rsidRPr="007C7B46" w:rsidRDefault="00B0164C" w:rsidP="00853309">
      <w:r w:rsidRPr="007C7B46">
        <w:t>Os principais objetivos foram:</w:t>
      </w:r>
    </w:p>
    <w:p w14:paraId="2FC03BF7" w14:textId="77777777" w:rsidR="00B0164C" w:rsidRPr="00853309" w:rsidRDefault="00B0164C" w:rsidP="00853309">
      <w:pPr>
        <w:pStyle w:val="PargrafodaLista"/>
        <w:numPr>
          <w:ilvl w:val="0"/>
          <w:numId w:val="94"/>
        </w:numPr>
        <w:rPr>
          <w:rFonts w:ascii="Times New Roman" w:hAnsi="Times New Roman" w:cs="Times New Roman"/>
        </w:rPr>
      </w:pPr>
      <w:r w:rsidRPr="00853309">
        <w:rPr>
          <w:rFonts w:ascii="Times New Roman" w:hAnsi="Times New Roman" w:cs="Times New Roman"/>
        </w:rPr>
        <w:t>Implementar algoritmos que minimizem o atraso total dos navios.</w:t>
      </w:r>
    </w:p>
    <w:p w14:paraId="7CC9472C" w14:textId="77777777" w:rsidR="00B0164C" w:rsidRPr="00853309" w:rsidRDefault="00B0164C" w:rsidP="00853309">
      <w:pPr>
        <w:pStyle w:val="PargrafodaLista"/>
        <w:numPr>
          <w:ilvl w:val="0"/>
          <w:numId w:val="94"/>
        </w:numPr>
        <w:rPr>
          <w:rFonts w:ascii="Times New Roman" w:hAnsi="Times New Roman" w:cs="Times New Roman"/>
        </w:rPr>
      </w:pPr>
      <w:r w:rsidRPr="00853309">
        <w:rPr>
          <w:rFonts w:ascii="Times New Roman" w:hAnsi="Times New Roman" w:cs="Times New Roman"/>
        </w:rPr>
        <w:t>Analisar a complexidade computacional e a escalabilidade.</w:t>
      </w:r>
    </w:p>
    <w:p w14:paraId="50BC5806" w14:textId="77777777" w:rsidR="00B0164C" w:rsidRPr="00853309" w:rsidRDefault="00B0164C" w:rsidP="00853309">
      <w:pPr>
        <w:pStyle w:val="PargrafodaLista"/>
        <w:numPr>
          <w:ilvl w:val="0"/>
          <w:numId w:val="94"/>
        </w:numPr>
        <w:rPr>
          <w:rFonts w:ascii="Times New Roman" w:hAnsi="Times New Roman" w:cs="Times New Roman"/>
        </w:rPr>
      </w:pPr>
      <w:r w:rsidRPr="00853309">
        <w:rPr>
          <w:rFonts w:ascii="Times New Roman" w:hAnsi="Times New Roman" w:cs="Times New Roman"/>
        </w:rPr>
        <w:t>Comparar heurísticas quanto à qualidade das soluções e eficiência.</w:t>
      </w:r>
    </w:p>
    <w:p w14:paraId="6489AD87" w14:textId="77777777" w:rsidR="00B0164C" w:rsidRPr="00853309" w:rsidRDefault="00B0164C" w:rsidP="00853309">
      <w:pPr>
        <w:pStyle w:val="PargrafodaLista"/>
        <w:numPr>
          <w:ilvl w:val="0"/>
          <w:numId w:val="94"/>
        </w:numPr>
        <w:rPr>
          <w:rFonts w:ascii="Times New Roman" w:hAnsi="Times New Roman" w:cs="Times New Roman"/>
        </w:rPr>
      </w:pPr>
      <w:r w:rsidRPr="00853309">
        <w:rPr>
          <w:rFonts w:ascii="Times New Roman" w:hAnsi="Times New Roman" w:cs="Times New Roman"/>
        </w:rPr>
        <w:t xml:space="preserve">Desenvolver uma solução </w:t>
      </w:r>
      <w:proofErr w:type="spellStart"/>
      <w:r w:rsidRPr="00853309">
        <w:rPr>
          <w:rFonts w:ascii="Times New Roman" w:hAnsi="Times New Roman" w:cs="Times New Roman"/>
        </w:rPr>
        <w:t>multi-grua</w:t>
      </w:r>
      <w:proofErr w:type="spellEnd"/>
      <w:r w:rsidRPr="00853309">
        <w:rPr>
          <w:rFonts w:ascii="Times New Roman" w:hAnsi="Times New Roman" w:cs="Times New Roman"/>
        </w:rPr>
        <w:t xml:space="preserve"> quando necessário.</w:t>
      </w:r>
    </w:p>
    <w:p w14:paraId="10D2FB99" w14:textId="77777777" w:rsidR="00B0164C" w:rsidRPr="007C7B46" w:rsidRDefault="00B0164C" w:rsidP="00153D48">
      <w:pPr>
        <w:pStyle w:val="Ttulo2"/>
        <w:spacing w:line="276" w:lineRule="auto"/>
      </w:pPr>
      <w:bookmarkStart w:id="7" w:name="_Toc214732004"/>
      <w:r w:rsidRPr="007C7B46">
        <w:t>1.4. Estrutura do Documento</w:t>
      </w:r>
      <w:bookmarkEnd w:id="7"/>
    </w:p>
    <w:p w14:paraId="090AD11C" w14:textId="77777777" w:rsidR="00B0164C" w:rsidRPr="007C7B46" w:rsidRDefault="00B0164C" w:rsidP="00853309">
      <w:r w:rsidRPr="007C7B46">
        <w:t>O documento está organizado em seis secções:</w:t>
      </w:r>
    </w:p>
    <w:p w14:paraId="7F04DF4F" w14:textId="77777777" w:rsidR="00B0164C" w:rsidRPr="007C7B46" w:rsidRDefault="00B0164C" w:rsidP="00853309">
      <w:pPr>
        <w:pStyle w:val="PargrafodaLista"/>
        <w:numPr>
          <w:ilvl w:val="0"/>
          <w:numId w:val="95"/>
        </w:numPr>
      </w:pPr>
      <w:r w:rsidRPr="007C7B46">
        <w:t>Secção 2: Implementação básica (US 3.4.2)</w:t>
      </w:r>
    </w:p>
    <w:p w14:paraId="78F7C61E" w14:textId="77777777" w:rsidR="00B0164C" w:rsidRPr="007C7B46" w:rsidRDefault="00B0164C" w:rsidP="00853309">
      <w:pPr>
        <w:pStyle w:val="PargrafodaLista"/>
        <w:numPr>
          <w:ilvl w:val="0"/>
          <w:numId w:val="95"/>
        </w:numPr>
      </w:pPr>
      <w:r w:rsidRPr="007C7B46">
        <w:t>Secção 3: Estudo de complexidade (US 3.4.3)</w:t>
      </w:r>
    </w:p>
    <w:p w14:paraId="547866CE" w14:textId="77777777" w:rsidR="00B0164C" w:rsidRPr="007C7B46" w:rsidRDefault="00B0164C" w:rsidP="00853309">
      <w:pPr>
        <w:pStyle w:val="PargrafodaLista"/>
        <w:numPr>
          <w:ilvl w:val="0"/>
          <w:numId w:val="95"/>
        </w:numPr>
      </w:pPr>
      <w:r w:rsidRPr="007C7B46">
        <w:t>Secção 4: Heurísticas e comparação (US 3.4.4)</w:t>
      </w:r>
    </w:p>
    <w:p w14:paraId="2A0CDB0F" w14:textId="77777777" w:rsidR="00B0164C" w:rsidRPr="007C7B46" w:rsidRDefault="00B0164C" w:rsidP="00853309">
      <w:pPr>
        <w:pStyle w:val="PargrafodaLista"/>
        <w:numPr>
          <w:ilvl w:val="0"/>
          <w:numId w:val="95"/>
        </w:numPr>
      </w:pPr>
      <w:r w:rsidRPr="007C7B46">
        <w:t xml:space="preserve">Secção 5: Adaptação </w:t>
      </w:r>
      <w:proofErr w:type="spellStart"/>
      <w:r w:rsidRPr="007C7B46">
        <w:t>multi-grua</w:t>
      </w:r>
      <w:proofErr w:type="spellEnd"/>
      <w:r w:rsidRPr="007C7B46">
        <w:t xml:space="preserve"> (US 3.4.5)</w:t>
      </w:r>
    </w:p>
    <w:p w14:paraId="4A3C8958" w14:textId="77777777" w:rsidR="00B0164C" w:rsidRPr="007C7B46" w:rsidRDefault="00B0164C" w:rsidP="00853309">
      <w:pPr>
        <w:pStyle w:val="PargrafodaLista"/>
        <w:numPr>
          <w:ilvl w:val="0"/>
          <w:numId w:val="95"/>
        </w:numPr>
      </w:pPr>
      <w:r w:rsidRPr="007C7B46">
        <w:t>Secção 6: Conclusões e trabalho futuro</w:t>
      </w:r>
    </w:p>
    <w:p w14:paraId="26433D0C" w14:textId="77777777" w:rsidR="00853309" w:rsidRDefault="00853309">
      <w:pPr>
        <w:spacing w:line="240" w:lineRule="auto"/>
        <w:jc w:val="left"/>
        <w:rPr>
          <w:rFonts w:asciiTheme="majorHAnsi" w:hAnsiTheme="majorHAnsi" w:cs="Times New Roman"/>
          <w:b/>
          <w:sz w:val="24"/>
        </w:rPr>
      </w:pPr>
      <w:r>
        <w:br w:type="page"/>
      </w:r>
    </w:p>
    <w:p w14:paraId="01507C23" w14:textId="6F18D228" w:rsidR="00B0164C" w:rsidRPr="006E78EA" w:rsidRDefault="00B0164C" w:rsidP="00853309">
      <w:pPr>
        <w:pStyle w:val="Ttulo1"/>
      </w:pPr>
      <w:bookmarkStart w:id="8" w:name="_Toc214732005"/>
      <w:r w:rsidRPr="006E78EA">
        <w:lastRenderedPageBreak/>
        <w:t>2. US 3.4.2 – IMPLEMENTAÇÃO BÁSICA DO AGENDAMENTO</w:t>
      </w:r>
      <w:bookmarkEnd w:id="8"/>
    </w:p>
    <w:p w14:paraId="07B6F14F" w14:textId="77777777" w:rsidR="00B0164C" w:rsidRPr="007C7B46" w:rsidRDefault="00B0164C" w:rsidP="00153D48">
      <w:pPr>
        <w:pStyle w:val="Ttulo2"/>
        <w:spacing w:line="276" w:lineRule="auto"/>
      </w:pPr>
      <w:bookmarkStart w:id="9" w:name="_Toc214732006"/>
      <w:r w:rsidRPr="007C7B46">
        <w:t>2.1. Descrição do Problema</w:t>
      </w:r>
      <w:bookmarkEnd w:id="9"/>
    </w:p>
    <w:p w14:paraId="105405B9" w14:textId="77777777" w:rsidR="00B0164C" w:rsidRPr="007C7B46" w:rsidRDefault="00B0164C" w:rsidP="00B62E86">
      <w:r w:rsidRPr="007C7B46">
        <w:t xml:space="preserve">O problema consiste em definir a melhor sequência de operações de carga e descarga de N navios, minimizando o atraso total relativamente aos horários de partida desejados (ETD – </w:t>
      </w:r>
      <w:proofErr w:type="spellStart"/>
      <w:r w:rsidRPr="007C7B46">
        <w:t>Estimated</w:t>
      </w:r>
      <w:proofErr w:type="spellEnd"/>
      <w:r w:rsidRPr="007C7B46">
        <w:t xml:space="preserve"> Time </w:t>
      </w:r>
      <w:proofErr w:type="spellStart"/>
      <w:r w:rsidRPr="007C7B46">
        <w:t>of</w:t>
      </w:r>
      <w:proofErr w:type="spellEnd"/>
      <w:r w:rsidRPr="007C7B46">
        <w:t xml:space="preserve"> </w:t>
      </w:r>
      <w:proofErr w:type="spellStart"/>
      <w:r w:rsidRPr="007C7B46">
        <w:t>Departure</w:t>
      </w:r>
      <w:proofErr w:type="spellEnd"/>
      <w:r w:rsidRPr="007C7B46">
        <w:t>).</w:t>
      </w:r>
    </w:p>
    <w:p w14:paraId="026C34A8" w14:textId="77777777" w:rsidR="00B0164C" w:rsidRPr="007C7B46" w:rsidRDefault="00B0164C" w:rsidP="00B62E86">
      <w:r w:rsidRPr="007C7B46">
        <w:t>Restrições</w:t>
      </w:r>
    </w:p>
    <w:p w14:paraId="0C2CD3D5" w14:textId="77777777" w:rsidR="00B0164C" w:rsidRPr="00B62E86" w:rsidRDefault="00B0164C" w:rsidP="00B62E86">
      <w:pPr>
        <w:pStyle w:val="PargrafodaLista"/>
        <w:numPr>
          <w:ilvl w:val="0"/>
          <w:numId w:val="59"/>
        </w:numPr>
        <w:rPr>
          <w:rFonts w:ascii="Times New Roman" w:hAnsi="Times New Roman" w:cs="Times New Roman"/>
        </w:rPr>
      </w:pPr>
      <w:r w:rsidRPr="00B62E86">
        <w:rPr>
          <w:rFonts w:ascii="Times New Roman" w:hAnsi="Times New Roman" w:cs="Times New Roman"/>
        </w:rPr>
        <w:t>Apenas um navio pode ocupar um cais de cada vez.</w:t>
      </w:r>
    </w:p>
    <w:p w14:paraId="2EC75674" w14:textId="77777777" w:rsidR="00B0164C" w:rsidRPr="00B62E86" w:rsidRDefault="00B0164C" w:rsidP="00B62E86">
      <w:pPr>
        <w:pStyle w:val="PargrafodaLista"/>
        <w:numPr>
          <w:ilvl w:val="0"/>
          <w:numId w:val="59"/>
        </w:numPr>
        <w:rPr>
          <w:rFonts w:ascii="Times New Roman" w:hAnsi="Times New Roman" w:cs="Times New Roman"/>
        </w:rPr>
      </w:pPr>
      <w:r w:rsidRPr="00B62E86">
        <w:rPr>
          <w:rFonts w:ascii="Times New Roman" w:hAnsi="Times New Roman" w:cs="Times New Roman"/>
        </w:rPr>
        <w:t>Apenas uma grua por operação.</w:t>
      </w:r>
    </w:p>
    <w:p w14:paraId="304C7E94" w14:textId="77777777" w:rsidR="00B0164C" w:rsidRPr="00B62E86" w:rsidRDefault="00B0164C" w:rsidP="00B62E86">
      <w:pPr>
        <w:pStyle w:val="PargrafodaLista"/>
        <w:numPr>
          <w:ilvl w:val="0"/>
          <w:numId w:val="59"/>
        </w:numPr>
        <w:rPr>
          <w:rFonts w:ascii="Times New Roman" w:hAnsi="Times New Roman" w:cs="Times New Roman"/>
        </w:rPr>
      </w:pPr>
      <w:r w:rsidRPr="00B62E86">
        <w:rPr>
          <w:rFonts w:ascii="Times New Roman" w:hAnsi="Times New Roman" w:cs="Times New Roman"/>
        </w:rPr>
        <w:t>Uma área de armazenamento por operação.</w:t>
      </w:r>
    </w:p>
    <w:p w14:paraId="01A0CFEE" w14:textId="77777777" w:rsidR="00B0164C" w:rsidRPr="00B62E86" w:rsidRDefault="00B0164C" w:rsidP="00B62E86">
      <w:pPr>
        <w:pStyle w:val="PargrafodaLista"/>
        <w:numPr>
          <w:ilvl w:val="0"/>
          <w:numId w:val="59"/>
        </w:numPr>
        <w:rPr>
          <w:rFonts w:ascii="Times New Roman" w:hAnsi="Times New Roman" w:cs="Times New Roman"/>
        </w:rPr>
      </w:pPr>
      <w:r w:rsidRPr="00B62E86">
        <w:rPr>
          <w:rFonts w:ascii="Times New Roman" w:hAnsi="Times New Roman" w:cs="Times New Roman"/>
        </w:rPr>
        <w:t>Recursos físicos (gruas) e humanos (pessoal) limitados.</w:t>
      </w:r>
    </w:p>
    <w:p w14:paraId="1155A0F9" w14:textId="77777777" w:rsidR="00B0164C" w:rsidRPr="00B62E86" w:rsidRDefault="00B0164C" w:rsidP="00B62E86">
      <w:pPr>
        <w:pStyle w:val="PargrafodaLista"/>
        <w:numPr>
          <w:ilvl w:val="0"/>
          <w:numId w:val="59"/>
        </w:numPr>
        <w:rPr>
          <w:rFonts w:ascii="Times New Roman" w:hAnsi="Times New Roman" w:cs="Times New Roman"/>
        </w:rPr>
      </w:pPr>
      <w:r w:rsidRPr="00B62E86">
        <w:rPr>
          <w:rFonts w:ascii="Times New Roman" w:hAnsi="Times New Roman" w:cs="Times New Roman"/>
        </w:rPr>
        <w:t>Janelas de disponibilidade de recursos.</w:t>
      </w:r>
    </w:p>
    <w:p w14:paraId="1D0D3D30" w14:textId="77777777" w:rsidR="00B0164C" w:rsidRPr="007C7B46" w:rsidRDefault="00B0164C" w:rsidP="00B62E86">
      <w:r w:rsidRPr="007C7B46">
        <w:t>Função Objetivo</w:t>
      </w:r>
    </w:p>
    <w:p w14:paraId="1FF1196B" w14:textId="77777777" w:rsidR="00B0164C" w:rsidRPr="007C7B46" w:rsidRDefault="00B0164C" w:rsidP="00B62E86">
      <w:r w:rsidRPr="007C7B46">
        <w:t xml:space="preserve">Minimizar: Σ </w:t>
      </w:r>
      <w:proofErr w:type="spellStart"/>
      <w:proofErr w:type="gramStart"/>
      <w:r w:rsidRPr="007C7B46">
        <w:t>max</w:t>
      </w:r>
      <w:proofErr w:type="spellEnd"/>
      <w:r w:rsidRPr="007C7B46">
        <w:t>(</w:t>
      </w:r>
      <w:proofErr w:type="gramEnd"/>
      <w:r w:rsidRPr="007C7B46">
        <w:t xml:space="preserve">0, </w:t>
      </w:r>
      <w:proofErr w:type="spellStart"/>
      <w:r w:rsidRPr="007C7B46">
        <w:t>T_partida_real</w:t>
      </w:r>
      <w:proofErr w:type="spellEnd"/>
      <w:r w:rsidRPr="007C7B46">
        <w:t xml:space="preserve"> - </w:t>
      </w:r>
      <w:proofErr w:type="spellStart"/>
      <w:r w:rsidRPr="007C7B46">
        <w:t>T_partida_desejada</w:t>
      </w:r>
      <w:proofErr w:type="spellEnd"/>
      <w:r w:rsidRPr="007C7B46">
        <w:t>)</w:t>
      </w:r>
    </w:p>
    <w:p w14:paraId="7F68D7D3" w14:textId="77777777" w:rsidR="00B0164C" w:rsidRPr="007C7B46" w:rsidRDefault="00B0164C" w:rsidP="00B62E86">
      <w:r w:rsidRPr="007C7B46">
        <w:t>Dados de Entrada</w:t>
      </w:r>
    </w:p>
    <w:p w14:paraId="742CB9D0" w14:textId="77777777" w:rsidR="00B0164C" w:rsidRPr="007C7B46" w:rsidRDefault="00B0164C" w:rsidP="00B62E86">
      <w:r w:rsidRPr="007C7B46">
        <w:t>Cada navio contém:</w:t>
      </w:r>
    </w:p>
    <w:p w14:paraId="72E16868" w14:textId="77777777" w:rsidR="00B0164C" w:rsidRPr="00B62E86" w:rsidRDefault="00B0164C" w:rsidP="00B62E86">
      <w:pPr>
        <w:pStyle w:val="PargrafodaLista"/>
        <w:numPr>
          <w:ilvl w:val="0"/>
          <w:numId w:val="60"/>
        </w:numPr>
        <w:rPr>
          <w:rFonts w:ascii="Times New Roman" w:hAnsi="Times New Roman" w:cs="Times New Roman"/>
        </w:rPr>
      </w:pPr>
      <w:r w:rsidRPr="00B62E86">
        <w:rPr>
          <w:rFonts w:ascii="Times New Roman" w:hAnsi="Times New Roman" w:cs="Times New Roman"/>
        </w:rPr>
        <w:t>IMO – Identificador</w:t>
      </w:r>
    </w:p>
    <w:p w14:paraId="4C6F43C2" w14:textId="77777777" w:rsidR="00B0164C" w:rsidRPr="00B62E86" w:rsidRDefault="00B0164C" w:rsidP="00B62E86">
      <w:pPr>
        <w:pStyle w:val="PargrafodaLista"/>
        <w:numPr>
          <w:ilvl w:val="0"/>
          <w:numId w:val="60"/>
        </w:numPr>
        <w:rPr>
          <w:rFonts w:ascii="Times New Roman" w:hAnsi="Times New Roman" w:cs="Times New Roman"/>
        </w:rPr>
      </w:pPr>
      <w:r w:rsidRPr="00B62E86">
        <w:rPr>
          <w:rFonts w:ascii="Times New Roman" w:hAnsi="Times New Roman" w:cs="Times New Roman"/>
        </w:rPr>
        <w:t xml:space="preserve">ETA – </w:t>
      </w:r>
      <w:proofErr w:type="spellStart"/>
      <w:r w:rsidRPr="00B62E86">
        <w:rPr>
          <w:rFonts w:ascii="Times New Roman" w:hAnsi="Times New Roman" w:cs="Times New Roman"/>
        </w:rPr>
        <w:t>Estimated</w:t>
      </w:r>
      <w:proofErr w:type="spellEnd"/>
      <w:r w:rsidRPr="00B62E86">
        <w:rPr>
          <w:rFonts w:ascii="Times New Roman" w:hAnsi="Times New Roman" w:cs="Times New Roman"/>
        </w:rPr>
        <w:t xml:space="preserve"> Time </w:t>
      </w:r>
      <w:proofErr w:type="spellStart"/>
      <w:r w:rsidRPr="00B62E86">
        <w:rPr>
          <w:rFonts w:ascii="Times New Roman" w:hAnsi="Times New Roman" w:cs="Times New Roman"/>
        </w:rPr>
        <w:t>of</w:t>
      </w:r>
      <w:proofErr w:type="spellEnd"/>
      <w:r w:rsidRPr="00B62E86">
        <w:rPr>
          <w:rFonts w:ascii="Times New Roman" w:hAnsi="Times New Roman" w:cs="Times New Roman"/>
        </w:rPr>
        <w:t xml:space="preserve"> Arrival</w:t>
      </w:r>
    </w:p>
    <w:p w14:paraId="63874B8E" w14:textId="77777777" w:rsidR="00B0164C" w:rsidRPr="00B62E86" w:rsidRDefault="00B0164C" w:rsidP="00B62E86">
      <w:pPr>
        <w:pStyle w:val="PargrafodaLista"/>
        <w:numPr>
          <w:ilvl w:val="0"/>
          <w:numId w:val="60"/>
        </w:numPr>
        <w:rPr>
          <w:rFonts w:ascii="Times New Roman" w:hAnsi="Times New Roman" w:cs="Times New Roman"/>
        </w:rPr>
      </w:pPr>
      <w:r w:rsidRPr="00B62E86">
        <w:rPr>
          <w:rFonts w:ascii="Times New Roman" w:hAnsi="Times New Roman" w:cs="Times New Roman"/>
        </w:rPr>
        <w:t xml:space="preserve">ETD – </w:t>
      </w:r>
      <w:proofErr w:type="spellStart"/>
      <w:r w:rsidRPr="00B62E86">
        <w:rPr>
          <w:rFonts w:ascii="Times New Roman" w:hAnsi="Times New Roman" w:cs="Times New Roman"/>
        </w:rPr>
        <w:t>Estimated</w:t>
      </w:r>
      <w:proofErr w:type="spellEnd"/>
      <w:r w:rsidRPr="00B62E86">
        <w:rPr>
          <w:rFonts w:ascii="Times New Roman" w:hAnsi="Times New Roman" w:cs="Times New Roman"/>
        </w:rPr>
        <w:t xml:space="preserve"> Time </w:t>
      </w:r>
      <w:proofErr w:type="spellStart"/>
      <w:r w:rsidRPr="00B62E86">
        <w:rPr>
          <w:rFonts w:ascii="Times New Roman" w:hAnsi="Times New Roman" w:cs="Times New Roman"/>
        </w:rPr>
        <w:t>of</w:t>
      </w:r>
      <w:proofErr w:type="spellEnd"/>
      <w:r w:rsidRPr="00B62E86">
        <w:rPr>
          <w:rFonts w:ascii="Times New Roman" w:hAnsi="Times New Roman" w:cs="Times New Roman"/>
        </w:rPr>
        <w:t xml:space="preserve"> </w:t>
      </w:r>
      <w:proofErr w:type="spellStart"/>
      <w:r w:rsidRPr="00B62E86">
        <w:rPr>
          <w:rFonts w:ascii="Times New Roman" w:hAnsi="Times New Roman" w:cs="Times New Roman"/>
        </w:rPr>
        <w:t>Departure</w:t>
      </w:r>
      <w:proofErr w:type="spellEnd"/>
    </w:p>
    <w:p w14:paraId="586A7DDF" w14:textId="77777777" w:rsidR="00B0164C" w:rsidRPr="00B62E86" w:rsidRDefault="00B0164C" w:rsidP="00B62E86">
      <w:pPr>
        <w:pStyle w:val="PargrafodaLista"/>
        <w:numPr>
          <w:ilvl w:val="0"/>
          <w:numId w:val="60"/>
        </w:numPr>
        <w:rPr>
          <w:rFonts w:ascii="Times New Roman" w:hAnsi="Times New Roman" w:cs="Times New Roman"/>
        </w:rPr>
      </w:pPr>
      <w:proofErr w:type="spellStart"/>
      <w:r w:rsidRPr="00B62E86">
        <w:rPr>
          <w:rFonts w:ascii="Times New Roman" w:hAnsi="Times New Roman" w:cs="Times New Roman"/>
        </w:rPr>
        <w:t>T_descarga</w:t>
      </w:r>
      <w:proofErr w:type="spellEnd"/>
      <w:r w:rsidRPr="00B62E86">
        <w:rPr>
          <w:rFonts w:ascii="Times New Roman" w:hAnsi="Times New Roman" w:cs="Times New Roman"/>
        </w:rPr>
        <w:t xml:space="preserve"> – Duração da descarga</w:t>
      </w:r>
    </w:p>
    <w:p w14:paraId="086BB473" w14:textId="77777777" w:rsidR="00B0164C" w:rsidRPr="00B62E86" w:rsidRDefault="00B0164C" w:rsidP="00B62E86">
      <w:pPr>
        <w:pStyle w:val="PargrafodaLista"/>
        <w:numPr>
          <w:ilvl w:val="0"/>
          <w:numId w:val="60"/>
        </w:numPr>
        <w:rPr>
          <w:rFonts w:ascii="Times New Roman" w:hAnsi="Times New Roman" w:cs="Times New Roman"/>
        </w:rPr>
      </w:pPr>
      <w:proofErr w:type="spellStart"/>
      <w:r w:rsidRPr="00B62E86">
        <w:rPr>
          <w:rFonts w:ascii="Times New Roman" w:hAnsi="Times New Roman" w:cs="Times New Roman"/>
        </w:rPr>
        <w:t>T_carga</w:t>
      </w:r>
      <w:proofErr w:type="spellEnd"/>
      <w:r w:rsidRPr="00B62E86">
        <w:rPr>
          <w:rFonts w:ascii="Times New Roman" w:hAnsi="Times New Roman" w:cs="Times New Roman"/>
        </w:rPr>
        <w:t xml:space="preserve"> – Duração da carga</w:t>
      </w:r>
    </w:p>
    <w:p w14:paraId="26F64A7D" w14:textId="77777777" w:rsidR="00B0164C" w:rsidRPr="007C7B46" w:rsidRDefault="00B0164C" w:rsidP="00153D48">
      <w:pPr>
        <w:pStyle w:val="Ttulo2"/>
        <w:spacing w:line="276" w:lineRule="auto"/>
      </w:pPr>
      <w:bookmarkStart w:id="10" w:name="_Toc214732007"/>
      <w:r w:rsidRPr="007C7B46">
        <w:t>2.2. Estratégia de Seleção de Algoritmos</w:t>
      </w:r>
      <w:bookmarkEnd w:id="10"/>
    </w:p>
    <w:p w14:paraId="5194656A" w14:textId="77777777" w:rsidR="00B0164C" w:rsidRPr="007C7B46" w:rsidRDefault="00B0164C" w:rsidP="00B62E86">
      <w:r w:rsidRPr="007C7B46">
        <w:t>Devido ao crescimento fatorial (n!), foi adotada uma estratégia híbrida:</w:t>
      </w:r>
    </w:p>
    <w:p w14:paraId="450382B4" w14:textId="77777777" w:rsidR="00B0164C" w:rsidRPr="00B62E86" w:rsidRDefault="00B0164C" w:rsidP="00B62E86">
      <w:pPr>
        <w:pStyle w:val="PargrafodaLista"/>
        <w:numPr>
          <w:ilvl w:val="0"/>
          <w:numId w:val="64"/>
        </w:numPr>
        <w:rPr>
          <w:rFonts w:ascii="Times New Roman" w:hAnsi="Times New Roman" w:cs="Times New Roman"/>
        </w:rPr>
      </w:pPr>
      <w:r w:rsidRPr="00B62E86">
        <w:rPr>
          <w:rFonts w:ascii="Times New Roman" w:hAnsi="Times New Roman" w:cs="Times New Roman"/>
        </w:rPr>
        <w:t>Para n ≤ 8: força bruta (solução ótima).</w:t>
      </w:r>
    </w:p>
    <w:p w14:paraId="32B9FC26" w14:textId="77777777" w:rsidR="00B0164C" w:rsidRPr="00B62E86" w:rsidRDefault="00B0164C" w:rsidP="00B62E86">
      <w:pPr>
        <w:pStyle w:val="PargrafodaLista"/>
        <w:numPr>
          <w:ilvl w:val="0"/>
          <w:numId w:val="64"/>
        </w:numPr>
        <w:rPr>
          <w:rFonts w:ascii="Times New Roman" w:hAnsi="Times New Roman" w:cs="Times New Roman"/>
        </w:rPr>
      </w:pPr>
      <w:r w:rsidRPr="00B62E86">
        <w:rPr>
          <w:rFonts w:ascii="Times New Roman" w:hAnsi="Times New Roman" w:cs="Times New Roman"/>
        </w:rPr>
        <w:t>Para n &gt; 8: heurística EDT (</w:t>
      </w:r>
      <w:proofErr w:type="spellStart"/>
      <w:r w:rsidRPr="00B62E86">
        <w:rPr>
          <w:rFonts w:ascii="Times New Roman" w:hAnsi="Times New Roman" w:cs="Times New Roman"/>
        </w:rPr>
        <w:t>Early</w:t>
      </w:r>
      <w:proofErr w:type="spellEnd"/>
      <w:r w:rsidRPr="00B62E86">
        <w:rPr>
          <w:rFonts w:ascii="Times New Roman" w:hAnsi="Times New Roman" w:cs="Times New Roman"/>
        </w:rPr>
        <w:t xml:space="preserve"> </w:t>
      </w:r>
      <w:proofErr w:type="spellStart"/>
      <w:r w:rsidRPr="00B62E86">
        <w:rPr>
          <w:rFonts w:ascii="Times New Roman" w:hAnsi="Times New Roman" w:cs="Times New Roman"/>
        </w:rPr>
        <w:t>Departure</w:t>
      </w:r>
      <w:proofErr w:type="spellEnd"/>
      <w:r w:rsidRPr="00B62E86">
        <w:rPr>
          <w:rFonts w:ascii="Times New Roman" w:hAnsi="Times New Roman" w:cs="Times New Roman"/>
        </w:rPr>
        <w:t xml:space="preserve"> Time).</w:t>
      </w:r>
    </w:p>
    <w:p w14:paraId="240AFF98" w14:textId="77777777" w:rsidR="00B0164C" w:rsidRPr="007C7B46" w:rsidRDefault="00B0164C" w:rsidP="00B62E86">
      <w:r w:rsidRPr="007C7B46">
        <w:t>Justificação:</w:t>
      </w:r>
    </w:p>
    <w:p w14:paraId="54FC3020" w14:textId="77777777" w:rsidR="00B0164C" w:rsidRPr="00B62E86" w:rsidRDefault="00B0164C" w:rsidP="00B62E86">
      <w:pPr>
        <w:pStyle w:val="PargrafodaLista"/>
        <w:numPr>
          <w:ilvl w:val="0"/>
          <w:numId w:val="65"/>
        </w:numPr>
        <w:rPr>
          <w:rFonts w:ascii="Times New Roman" w:hAnsi="Times New Roman" w:cs="Times New Roman"/>
        </w:rPr>
      </w:pPr>
      <w:r w:rsidRPr="00B62E86">
        <w:rPr>
          <w:rFonts w:ascii="Times New Roman" w:hAnsi="Times New Roman" w:cs="Times New Roman"/>
        </w:rPr>
        <w:t>8! = 40 320 → executável em menos de 1 segundo</w:t>
      </w:r>
    </w:p>
    <w:p w14:paraId="69CF2785" w14:textId="77777777" w:rsidR="00B0164C" w:rsidRPr="00B62E86" w:rsidRDefault="00B0164C" w:rsidP="00B62E86">
      <w:pPr>
        <w:pStyle w:val="PargrafodaLista"/>
        <w:numPr>
          <w:ilvl w:val="0"/>
          <w:numId w:val="65"/>
        </w:numPr>
        <w:rPr>
          <w:rFonts w:ascii="Times New Roman" w:hAnsi="Times New Roman" w:cs="Times New Roman"/>
        </w:rPr>
      </w:pPr>
      <w:r w:rsidRPr="00B62E86">
        <w:rPr>
          <w:rFonts w:ascii="Times New Roman" w:hAnsi="Times New Roman" w:cs="Times New Roman"/>
        </w:rPr>
        <w:t>10! = 3 628 800 → tempo demasiado elevado</w:t>
      </w:r>
    </w:p>
    <w:p w14:paraId="24800DEB" w14:textId="6882B757" w:rsidR="00853309" w:rsidRPr="00853309" w:rsidRDefault="00B0164C" w:rsidP="00853309">
      <w:pPr>
        <w:pStyle w:val="PargrafodaLista"/>
        <w:numPr>
          <w:ilvl w:val="0"/>
          <w:numId w:val="65"/>
        </w:numPr>
        <w:rPr>
          <w:rFonts w:ascii="Times New Roman" w:hAnsi="Times New Roman" w:cs="Times New Roman"/>
        </w:rPr>
      </w:pPr>
      <w:r w:rsidRPr="00B62E86">
        <w:rPr>
          <w:rFonts w:ascii="Times New Roman" w:hAnsi="Times New Roman" w:cs="Times New Roman"/>
        </w:rPr>
        <w:t>12! = 479 001 600 → impraticável</w:t>
      </w:r>
    </w:p>
    <w:p w14:paraId="7357F1F4" w14:textId="77777777" w:rsidR="00B0164C" w:rsidRPr="007C7B46" w:rsidRDefault="00B0164C" w:rsidP="00153D48">
      <w:pPr>
        <w:pStyle w:val="Ttulo2"/>
        <w:spacing w:line="276" w:lineRule="auto"/>
      </w:pPr>
      <w:bookmarkStart w:id="11" w:name="_Toc214732008"/>
      <w:r w:rsidRPr="007C7B46">
        <w:t>2.3. Implementação</w:t>
      </w:r>
      <w:bookmarkEnd w:id="11"/>
    </w:p>
    <w:p w14:paraId="0FEA1FCB" w14:textId="77777777" w:rsidR="00B0164C" w:rsidRPr="007C7B46" w:rsidRDefault="00B0164C" w:rsidP="00153D48">
      <w:pPr>
        <w:pStyle w:val="Ttulo3"/>
        <w:spacing w:line="276" w:lineRule="auto"/>
      </w:pPr>
      <w:bookmarkStart w:id="12" w:name="_Toc214732009"/>
      <w:r w:rsidRPr="007C7B46">
        <w:t>2.3.1. Predicados Fundamentais</w:t>
      </w:r>
      <w:bookmarkEnd w:id="12"/>
    </w:p>
    <w:p w14:paraId="23D275DB" w14:textId="77777777" w:rsidR="00B0164C" w:rsidRPr="007C7B46" w:rsidRDefault="00B0164C" w:rsidP="00153D48">
      <w:pPr>
        <w:pStyle w:val="Ttulo4"/>
        <w:spacing w:line="276" w:lineRule="auto"/>
      </w:pPr>
      <w:r w:rsidRPr="007C7B46">
        <w:t xml:space="preserve">A) </w:t>
      </w:r>
      <w:proofErr w:type="spellStart"/>
      <w:r w:rsidRPr="007C7B46">
        <w:t>sequence_temporization</w:t>
      </w:r>
      <w:proofErr w:type="spellEnd"/>
      <w:r w:rsidRPr="007C7B46">
        <w:t>/2</w:t>
      </w:r>
    </w:p>
    <w:p w14:paraId="4F564B8C" w14:textId="77777777" w:rsidR="00676573" w:rsidRPr="007C7B46" w:rsidRDefault="00B0164C" w:rsidP="00B62E86">
      <w:r w:rsidRPr="007C7B46">
        <w:t>Atribui intervalos temporais às operações de cada navio.</w:t>
      </w:r>
    </w:p>
    <w:p w14:paraId="5C00147E" w14:textId="6228B937" w:rsidR="00B0164C" w:rsidRPr="007C7B46" w:rsidRDefault="00676573" w:rsidP="00153D48">
      <w:pPr>
        <w:pStyle w:val="NormalWeb"/>
        <w:spacing w:line="276" w:lineRule="auto"/>
        <w:jc w:val="both"/>
        <w:rPr>
          <w:sz w:val="22"/>
          <w:szCs w:val="22"/>
        </w:rPr>
      </w:pPr>
      <w:r w:rsidRPr="007C7B46">
        <w:rPr>
          <w:noProof/>
          <w:sz w:val="22"/>
          <w:szCs w:val="22"/>
        </w:rPr>
        <w:lastRenderedPageBreak/>
        <w:drawing>
          <wp:inline distT="0" distB="0" distL="0" distR="0" wp14:anchorId="2C30134B" wp14:editId="7C52E081">
            <wp:extent cx="4581053" cy="1795225"/>
            <wp:effectExtent l="0" t="0" r="3810" b="0"/>
            <wp:docPr id="1193673297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673297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5630" cy="1804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B7DF9" w14:textId="77777777" w:rsidR="00676573" w:rsidRPr="007C7B46" w:rsidRDefault="00676573" w:rsidP="00153D48">
      <w:pPr>
        <w:pStyle w:val="Ttulo4"/>
        <w:rPr>
          <w:rFonts w:ascii="Times New Roman" w:hAnsi="Times New Roman" w:cs="Times New Roman"/>
          <w:sz w:val="24"/>
        </w:rPr>
      </w:pPr>
      <w:r w:rsidRPr="007C7B46">
        <w:t xml:space="preserve">B) </w:t>
      </w:r>
      <w:proofErr w:type="spellStart"/>
      <w:r w:rsidRPr="007C7B46">
        <w:t>sum_delays</w:t>
      </w:r>
      <w:proofErr w:type="spellEnd"/>
      <w:r w:rsidRPr="007C7B46">
        <w:t>/2</w:t>
      </w:r>
    </w:p>
    <w:p w14:paraId="480AE15A" w14:textId="77777777" w:rsidR="00676573" w:rsidRPr="007C7B46" w:rsidRDefault="00676573" w:rsidP="00B62E86">
      <w:r w:rsidRPr="007C7B46">
        <w:t>Calcula a soma total dos atrasos.</w:t>
      </w:r>
    </w:p>
    <w:p w14:paraId="2B3C8E6D" w14:textId="280AF94E" w:rsidR="00676573" w:rsidRPr="007C7B46" w:rsidRDefault="00676573" w:rsidP="00153D48">
      <w:pPr>
        <w:pStyle w:val="NormalWeb"/>
        <w:jc w:val="both"/>
        <w:rPr>
          <w:sz w:val="22"/>
          <w:szCs w:val="22"/>
        </w:rPr>
      </w:pPr>
      <w:r w:rsidRPr="007C7B46">
        <w:rPr>
          <w:noProof/>
          <w:sz w:val="22"/>
          <w:szCs w:val="22"/>
        </w:rPr>
        <w:drawing>
          <wp:inline distT="0" distB="0" distL="0" distR="0" wp14:anchorId="19D6D165" wp14:editId="6624B103">
            <wp:extent cx="3639493" cy="2714704"/>
            <wp:effectExtent l="0" t="0" r="5715" b="3175"/>
            <wp:docPr id="1046013248" name="Imagem 2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013248" name="Imagem 2" descr="Uma imagem com texto, captura de ecrã, Tipo de letra&#10;&#10;Os conteúdos gerados por IA podem estar incorretos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4773" cy="2726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57812" w14:textId="77777777" w:rsidR="00676573" w:rsidRPr="007C7B46" w:rsidRDefault="00676573" w:rsidP="00153D48">
      <w:pPr>
        <w:pStyle w:val="Ttulo3"/>
        <w:rPr>
          <w:rFonts w:ascii="Times New Roman" w:hAnsi="Times New Roman" w:cs="Times New Roman"/>
          <w:szCs w:val="22"/>
        </w:rPr>
      </w:pPr>
      <w:bookmarkStart w:id="13" w:name="_Toc214732010"/>
      <w:r w:rsidRPr="007C7B46">
        <w:rPr>
          <w:szCs w:val="22"/>
        </w:rPr>
        <w:t>2.3.2. Força Bruta (n ≤ 8)</w:t>
      </w:r>
      <w:bookmarkEnd w:id="13"/>
    </w:p>
    <w:p w14:paraId="073D4506" w14:textId="77777777" w:rsidR="00676573" w:rsidRPr="007C7B46" w:rsidRDefault="00676573" w:rsidP="00B62E86">
      <w:r w:rsidRPr="007C7B46">
        <w:t>Gera todas as permutações e seleciona a que minimiza o atraso.</w:t>
      </w:r>
    </w:p>
    <w:p w14:paraId="1882B99A" w14:textId="4C58498E" w:rsidR="007C7B46" w:rsidRPr="00B62E86" w:rsidRDefault="00676573" w:rsidP="00B62E86">
      <w:pPr>
        <w:pStyle w:val="NormalWeb"/>
        <w:jc w:val="both"/>
        <w:rPr>
          <w:sz w:val="22"/>
          <w:szCs w:val="22"/>
        </w:rPr>
      </w:pPr>
      <w:r w:rsidRPr="007C7B46">
        <w:rPr>
          <w:noProof/>
          <w:sz w:val="22"/>
          <w:szCs w:val="22"/>
        </w:rPr>
        <w:lastRenderedPageBreak/>
        <w:drawing>
          <wp:inline distT="0" distB="0" distL="0" distR="0" wp14:anchorId="7890141D" wp14:editId="05CF49E7">
            <wp:extent cx="4381877" cy="4214748"/>
            <wp:effectExtent l="0" t="0" r="0" b="1905"/>
            <wp:docPr id="185424932" name="Imagem 3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24932" name="Imagem 3" descr="Uma imagem com texto, captura de ecrã, Tipo de letra&#10;&#10;Os conteúdos gerados por IA podem estar incorretos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5108" cy="4227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DD313" w14:textId="0A643F7D" w:rsidR="00676573" w:rsidRPr="007C7B46" w:rsidRDefault="00676573" w:rsidP="00153D48">
      <w:pPr>
        <w:pStyle w:val="Ttulo3"/>
        <w:rPr>
          <w:rFonts w:ascii="Times New Roman" w:hAnsi="Times New Roman" w:cs="Times New Roman"/>
          <w:szCs w:val="22"/>
        </w:rPr>
      </w:pPr>
      <w:bookmarkStart w:id="14" w:name="_Toc214732011"/>
      <w:r w:rsidRPr="007C7B46">
        <w:rPr>
          <w:szCs w:val="22"/>
        </w:rPr>
        <w:t>2.3.3. Heurística EDT (n &gt; 8)</w:t>
      </w:r>
      <w:bookmarkEnd w:id="14"/>
    </w:p>
    <w:p w14:paraId="3587638F" w14:textId="77777777" w:rsidR="00676573" w:rsidRPr="007C7B46" w:rsidRDefault="00676573" w:rsidP="00B62E86">
      <w:r w:rsidRPr="007C7B46">
        <w:t>Ordena os navios pelo tempo de partida desejado.</w:t>
      </w:r>
    </w:p>
    <w:p w14:paraId="57CAB85E" w14:textId="2598C13E" w:rsidR="00676573" w:rsidRPr="007C7B46" w:rsidRDefault="00676573" w:rsidP="00153D48">
      <w:pPr>
        <w:pStyle w:val="NormalWeb"/>
        <w:jc w:val="both"/>
        <w:rPr>
          <w:sz w:val="22"/>
          <w:szCs w:val="22"/>
        </w:rPr>
      </w:pPr>
      <w:r w:rsidRPr="007C7B46">
        <w:rPr>
          <w:noProof/>
          <w:sz w:val="22"/>
          <w:szCs w:val="22"/>
        </w:rPr>
        <w:drawing>
          <wp:inline distT="0" distB="0" distL="0" distR="0" wp14:anchorId="703A3213" wp14:editId="64FAD521">
            <wp:extent cx="4526733" cy="1458130"/>
            <wp:effectExtent l="0" t="0" r="0" b="2540"/>
            <wp:docPr id="166869464" name="Imagem 4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69464" name="Imagem 4" descr="Uma imagem com texto, captura de ecrã, Tipo de letra&#10;&#10;Os conteúdos gerados por IA podem estar incorretos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6080" cy="1467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15C5A" w14:textId="77777777" w:rsidR="00676573" w:rsidRPr="007C7B46" w:rsidRDefault="00676573" w:rsidP="00153D48">
      <w:pPr>
        <w:pStyle w:val="Ttulo2"/>
        <w:rPr>
          <w:rFonts w:ascii="Times New Roman" w:hAnsi="Times New Roman"/>
          <w:szCs w:val="22"/>
        </w:rPr>
      </w:pPr>
      <w:bookmarkStart w:id="15" w:name="_Toc214732012"/>
      <w:r w:rsidRPr="007C7B46">
        <w:rPr>
          <w:szCs w:val="22"/>
        </w:rPr>
        <w:t>2.4. Validação de Viabilidade</w:t>
      </w:r>
      <w:bookmarkEnd w:id="15"/>
    </w:p>
    <w:p w14:paraId="2920CA8E" w14:textId="77777777" w:rsidR="00676573" w:rsidRPr="007C7B46" w:rsidRDefault="00676573" w:rsidP="00B62E86">
      <w:r w:rsidRPr="007C7B46">
        <w:t>O sistema valida se existem recursos suficientes.</w:t>
      </w:r>
    </w:p>
    <w:p w14:paraId="2E25E634" w14:textId="720AAD8A" w:rsidR="007C7B46" w:rsidRPr="00B62E86" w:rsidRDefault="00676573" w:rsidP="00B62E86">
      <w:pPr>
        <w:pStyle w:val="NormalWeb"/>
        <w:jc w:val="both"/>
        <w:rPr>
          <w:sz w:val="22"/>
          <w:szCs w:val="22"/>
        </w:rPr>
      </w:pPr>
      <w:r w:rsidRPr="007C7B46">
        <w:rPr>
          <w:noProof/>
          <w:sz w:val="22"/>
          <w:szCs w:val="22"/>
        </w:rPr>
        <w:lastRenderedPageBreak/>
        <w:drawing>
          <wp:inline distT="0" distB="0" distL="0" distR="0" wp14:anchorId="1FE2EE35" wp14:editId="51271FC6">
            <wp:extent cx="4562947" cy="1301610"/>
            <wp:effectExtent l="0" t="0" r="0" b="0"/>
            <wp:docPr id="1907819875" name="Imagem 5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819875" name="Imagem 5" descr="Uma imagem com texto, captura de ecrã, Tipo de letra&#10;&#10;Os conteúdos gerados por IA podem estar incorretos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583" cy="130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BB483" w14:textId="2C615C7D" w:rsidR="00676573" w:rsidRPr="007C7B46" w:rsidRDefault="00676573" w:rsidP="00153D48">
      <w:pPr>
        <w:pStyle w:val="Ttulo2"/>
        <w:rPr>
          <w:rFonts w:ascii="Times New Roman" w:hAnsi="Times New Roman"/>
          <w:sz w:val="36"/>
          <w:szCs w:val="36"/>
        </w:rPr>
      </w:pPr>
      <w:bookmarkStart w:id="16" w:name="_Toc214732013"/>
      <w:r w:rsidRPr="007C7B46">
        <w:t>2.5. Exemplo de Execução</w:t>
      </w:r>
      <w:bookmarkEnd w:id="16"/>
    </w:p>
    <w:p w14:paraId="53F8C354" w14:textId="77777777" w:rsidR="00676573" w:rsidRPr="007C7B46" w:rsidRDefault="00676573" w:rsidP="00B62E86">
      <w:r w:rsidRPr="007C7B46">
        <w:t>Input (JSON)</w:t>
      </w:r>
    </w:p>
    <w:p w14:paraId="12EC7EA9" w14:textId="3D51BBD8" w:rsidR="00676573" w:rsidRPr="007C7B46" w:rsidRDefault="007C7B46" w:rsidP="00153D48">
      <w:r w:rsidRPr="007C7B46">
        <w:rPr>
          <w:noProof/>
        </w:rPr>
        <w:drawing>
          <wp:inline distT="0" distB="0" distL="0" distR="0" wp14:anchorId="03A012EE" wp14:editId="0C772084">
            <wp:extent cx="4725909" cy="2344778"/>
            <wp:effectExtent l="0" t="0" r="0" b="5080"/>
            <wp:docPr id="339382767" name="Imagem 6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382767" name="Imagem 6" descr="Uma imagem com texto, captura de ecrã, Tipo de letra&#10;&#10;Os conteúdos gerados por IA podem estar incorretos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9352" cy="235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2C024" w14:textId="6B9D0D1F" w:rsidR="00676573" w:rsidRPr="007C7B46" w:rsidRDefault="00676573" w:rsidP="00B62E86">
      <w:r w:rsidRPr="007C7B46">
        <w:t>Output (JSON)</w:t>
      </w:r>
    </w:p>
    <w:p w14:paraId="15046843" w14:textId="5978F6CF" w:rsidR="00676573" w:rsidRPr="007C7B46" w:rsidRDefault="007C7B46" w:rsidP="00153D48">
      <w:pPr>
        <w:pStyle w:val="NormalWeb"/>
        <w:jc w:val="both"/>
        <w:rPr>
          <w:bCs/>
          <w:sz w:val="22"/>
          <w:szCs w:val="22"/>
        </w:rPr>
      </w:pPr>
      <w:r w:rsidRPr="007C7B46">
        <w:rPr>
          <w:bCs/>
          <w:noProof/>
          <w:sz w:val="22"/>
          <w:szCs w:val="22"/>
        </w:rPr>
        <w:drawing>
          <wp:inline distT="0" distB="0" distL="0" distR="0" wp14:anchorId="10A15338" wp14:editId="78165992">
            <wp:extent cx="4725670" cy="1766573"/>
            <wp:effectExtent l="0" t="0" r="0" b="0"/>
            <wp:docPr id="908984235" name="Imagem 7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984235" name="Imagem 7" descr="Uma imagem com texto, captura de ecrã, Tipo de letra&#10;&#10;Os conteúdos gerados por IA podem estar incorretos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8799" cy="1771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B2A9C" w14:textId="77777777" w:rsidR="00676573" w:rsidRPr="007C7B46" w:rsidRDefault="00676573" w:rsidP="00153D48">
      <w:pPr>
        <w:pStyle w:val="NormalWeb"/>
        <w:spacing w:line="276" w:lineRule="auto"/>
        <w:jc w:val="both"/>
        <w:rPr>
          <w:sz w:val="22"/>
          <w:szCs w:val="22"/>
        </w:rPr>
      </w:pPr>
    </w:p>
    <w:p w14:paraId="266686CF" w14:textId="103C1673" w:rsidR="00B731BA" w:rsidRDefault="00B731BA" w:rsidP="00153D48">
      <w:pPr>
        <w:pStyle w:val="BodyText1"/>
        <w:spacing w:line="276" w:lineRule="auto"/>
        <w:rPr>
          <w:rFonts w:eastAsia="Arial Narrow"/>
        </w:rPr>
      </w:pPr>
    </w:p>
    <w:p w14:paraId="6359661B" w14:textId="77777777" w:rsidR="007C7B46" w:rsidRDefault="007C7B46" w:rsidP="00153D48">
      <w:pPr>
        <w:pStyle w:val="BodyText1"/>
        <w:spacing w:line="276" w:lineRule="auto"/>
        <w:rPr>
          <w:rFonts w:eastAsia="Arial Narrow"/>
        </w:rPr>
      </w:pPr>
    </w:p>
    <w:p w14:paraId="70ABED11" w14:textId="77777777" w:rsidR="007C7B46" w:rsidRDefault="007C7B46" w:rsidP="00153D48">
      <w:pPr>
        <w:pStyle w:val="BodyText1"/>
        <w:spacing w:line="276" w:lineRule="auto"/>
        <w:rPr>
          <w:rFonts w:eastAsia="Arial Narrow"/>
        </w:rPr>
      </w:pPr>
    </w:p>
    <w:p w14:paraId="272ED413" w14:textId="77777777" w:rsidR="007C7B46" w:rsidRDefault="007C7B46" w:rsidP="00153D48">
      <w:pPr>
        <w:pStyle w:val="BodyText1"/>
        <w:spacing w:line="276" w:lineRule="auto"/>
        <w:rPr>
          <w:rFonts w:eastAsia="Arial Narrow"/>
        </w:rPr>
      </w:pPr>
    </w:p>
    <w:p w14:paraId="176A2A03" w14:textId="77777777" w:rsidR="00853309" w:rsidRDefault="00853309">
      <w:pPr>
        <w:spacing w:line="240" w:lineRule="auto"/>
        <w:jc w:val="left"/>
        <w:rPr>
          <w:rFonts w:asciiTheme="majorHAnsi" w:hAnsiTheme="majorHAnsi" w:cs="Times New Roman"/>
          <w:b/>
          <w:sz w:val="24"/>
        </w:rPr>
      </w:pPr>
      <w:r>
        <w:br w:type="page"/>
      </w:r>
    </w:p>
    <w:p w14:paraId="4C64A016" w14:textId="580A1F93" w:rsidR="00BB59C6" w:rsidRPr="006E78EA" w:rsidRDefault="00BB59C6" w:rsidP="006E78EA">
      <w:pPr>
        <w:pStyle w:val="Ttulo1"/>
      </w:pPr>
      <w:bookmarkStart w:id="17" w:name="_Toc214732014"/>
      <w:r w:rsidRPr="006E78EA">
        <w:lastRenderedPageBreak/>
        <w:t>3. US 3.4.3 – Estudo de Complexidade Computacional</w:t>
      </w:r>
      <w:bookmarkEnd w:id="17"/>
    </w:p>
    <w:p w14:paraId="4B5E3AE4" w14:textId="77777777" w:rsidR="00BB59C6" w:rsidRPr="00BB59C6" w:rsidRDefault="00BB59C6" w:rsidP="00153D48">
      <w:pPr>
        <w:pStyle w:val="Ttulo2"/>
        <w:rPr>
          <w:szCs w:val="22"/>
        </w:rPr>
      </w:pPr>
      <w:bookmarkStart w:id="18" w:name="_Toc214732015"/>
      <w:r w:rsidRPr="00BB59C6">
        <w:rPr>
          <w:szCs w:val="22"/>
        </w:rPr>
        <w:t>3.1 Análise Teórica</w:t>
      </w:r>
      <w:bookmarkEnd w:id="18"/>
    </w:p>
    <w:p w14:paraId="790620EE" w14:textId="77777777" w:rsidR="00BB59C6" w:rsidRPr="00BB59C6" w:rsidRDefault="00BB59C6" w:rsidP="00B62E86">
      <w:r w:rsidRPr="00BB59C6">
        <w:t>Esta secção analisa a complexidade computacional dos três algoritmos principais implementados: Força Bruta, EDT e SPT.</w:t>
      </w:r>
    </w:p>
    <w:p w14:paraId="7B2A3E12" w14:textId="0EC06692" w:rsidR="00BB59C6" w:rsidRPr="00BB59C6" w:rsidRDefault="00BB59C6" w:rsidP="00153D48">
      <w:pPr>
        <w:rPr>
          <w:szCs w:val="22"/>
        </w:rPr>
      </w:pPr>
    </w:p>
    <w:p w14:paraId="1E9C433C" w14:textId="77777777" w:rsidR="00BB59C6" w:rsidRPr="00BB59C6" w:rsidRDefault="00BB59C6" w:rsidP="006E78EA">
      <w:pPr>
        <w:pStyle w:val="Ttulo3"/>
      </w:pPr>
      <w:bookmarkStart w:id="19" w:name="_Toc214732016"/>
      <w:r w:rsidRPr="00BB59C6">
        <w:t>3.1.1 Complexidade da Força Bruta (</w:t>
      </w:r>
      <w:proofErr w:type="spellStart"/>
      <w:r w:rsidRPr="00BB59C6">
        <w:t>Optimal</w:t>
      </w:r>
      <w:proofErr w:type="spellEnd"/>
      <w:r w:rsidRPr="00BB59C6">
        <w:t xml:space="preserve"> </w:t>
      </w:r>
      <w:proofErr w:type="spellStart"/>
      <w:r w:rsidRPr="00BB59C6">
        <w:t>Scheduler</w:t>
      </w:r>
      <w:proofErr w:type="spellEnd"/>
      <w:r w:rsidRPr="00BB59C6">
        <w:t>)</w:t>
      </w:r>
      <w:bookmarkEnd w:id="19"/>
    </w:p>
    <w:p w14:paraId="6BCC10AA" w14:textId="77777777" w:rsidR="00BB59C6" w:rsidRPr="00BB59C6" w:rsidRDefault="00BB59C6" w:rsidP="00B62E86">
      <w:r w:rsidRPr="00BB59C6">
        <w:t>Análise Temporal</w:t>
      </w:r>
    </w:p>
    <w:p w14:paraId="0EA8289F" w14:textId="77777777" w:rsidR="00BB59C6" w:rsidRPr="00BB59C6" w:rsidRDefault="00BB59C6" w:rsidP="00B62E86">
      <w:r w:rsidRPr="00BB59C6">
        <w:t>O algoritmo de força bruta executa as seguintes operações:</w:t>
      </w:r>
    </w:p>
    <w:p w14:paraId="7390BDAD" w14:textId="2A8AA23B" w:rsidR="00BB59C6" w:rsidRDefault="00BB59C6" w:rsidP="00153D48">
      <w:pPr>
        <w:pStyle w:val="BodyText1"/>
        <w:spacing w:line="276" w:lineRule="auto"/>
        <w:rPr>
          <w:rFonts w:eastAsia="Arial Narrow"/>
        </w:rPr>
      </w:pPr>
      <w:r>
        <w:rPr>
          <w:rFonts w:eastAsia="Arial Narrow"/>
          <w:noProof/>
        </w:rPr>
        <w:drawing>
          <wp:inline distT="0" distB="0" distL="0" distR="0" wp14:anchorId="15745912" wp14:editId="16632BDD">
            <wp:extent cx="3947311" cy="1095632"/>
            <wp:effectExtent l="0" t="0" r="2540" b="0"/>
            <wp:docPr id="1356176535" name="Imagem 8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176535" name="Imagem 8" descr="Uma imagem com texto, captura de ecrã, Tipo de letra&#10;&#10;Os conteúdos gerados por IA podem estar incorretos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1599" cy="110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1962C" w14:textId="77777777" w:rsidR="00BB59C6" w:rsidRPr="00BB59C6" w:rsidRDefault="00BB59C6" w:rsidP="00B62E86">
      <w:r w:rsidRPr="00BB59C6">
        <w:t>Onde:</w:t>
      </w:r>
    </w:p>
    <w:p w14:paraId="7FCAC7F5" w14:textId="77777777" w:rsidR="00BB59C6" w:rsidRPr="00B62E86" w:rsidRDefault="00BB59C6" w:rsidP="00B62E86">
      <w:pPr>
        <w:pStyle w:val="PargrafodaLista"/>
        <w:numPr>
          <w:ilvl w:val="0"/>
          <w:numId w:val="61"/>
        </w:numPr>
        <w:rPr>
          <w:rFonts w:ascii="Times New Roman" w:hAnsi="Times New Roman" w:cs="Times New Roman"/>
        </w:rPr>
      </w:pPr>
      <w:r w:rsidRPr="00B62E86">
        <w:rPr>
          <w:rFonts w:ascii="Times New Roman" w:hAnsi="Times New Roman" w:cs="Times New Roman"/>
        </w:rPr>
        <w:t>n = número de navios</w:t>
      </w:r>
    </w:p>
    <w:p w14:paraId="21660821" w14:textId="77777777" w:rsidR="00BB59C6" w:rsidRPr="00B62E86" w:rsidRDefault="00BB59C6" w:rsidP="00B62E86">
      <w:pPr>
        <w:pStyle w:val="PargrafodaLista"/>
        <w:numPr>
          <w:ilvl w:val="0"/>
          <w:numId w:val="61"/>
        </w:numPr>
        <w:rPr>
          <w:rFonts w:ascii="Times New Roman" w:hAnsi="Times New Roman" w:cs="Times New Roman"/>
        </w:rPr>
      </w:pPr>
      <w:r w:rsidRPr="00B62E86">
        <w:rPr>
          <w:rFonts w:ascii="Times New Roman" w:hAnsi="Times New Roman" w:cs="Times New Roman"/>
        </w:rPr>
        <w:t>m = número de gruas</w:t>
      </w:r>
    </w:p>
    <w:p w14:paraId="625292DB" w14:textId="77777777" w:rsidR="00BB59C6" w:rsidRPr="00B62E86" w:rsidRDefault="00BB59C6" w:rsidP="00B62E86">
      <w:pPr>
        <w:pStyle w:val="PargrafodaLista"/>
        <w:numPr>
          <w:ilvl w:val="0"/>
          <w:numId w:val="61"/>
        </w:numPr>
        <w:rPr>
          <w:rFonts w:ascii="Times New Roman" w:hAnsi="Times New Roman" w:cs="Times New Roman"/>
        </w:rPr>
      </w:pPr>
      <w:r w:rsidRPr="00B62E86">
        <w:rPr>
          <w:rFonts w:ascii="Times New Roman" w:hAnsi="Times New Roman" w:cs="Times New Roman"/>
        </w:rPr>
        <w:t>s = número de elementos do pessoal</w:t>
      </w:r>
    </w:p>
    <w:p w14:paraId="14D8D698" w14:textId="77777777" w:rsidR="00BB59C6" w:rsidRPr="00BB59C6" w:rsidRDefault="00BB59C6" w:rsidP="00B62E86">
      <w:r w:rsidRPr="00BB59C6">
        <w:rPr>
          <w:rStyle w:val="Forte"/>
          <w:szCs w:val="22"/>
        </w:rPr>
        <w:t>Contagem de operações:</w:t>
      </w:r>
    </w:p>
    <w:p w14:paraId="5DAD426F" w14:textId="77777777" w:rsidR="00BB59C6" w:rsidRPr="00B62E86" w:rsidRDefault="00BB59C6" w:rsidP="00B62E86">
      <w:pPr>
        <w:pStyle w:val="PargrafodaLista"/>
        <w:numPr>
          <w:ilvl w:val="0"/>
          <w:numId w:val="62"/>
        </w:numPr>
        <w:rPr>
          <w:rFonts w:ascii="Times New Roman" w:hAnsi="Times New Roman" w:cs="Times New Roman"/>
        </w:rPr>
      </w:pPr>
      <w:r w:rsidRPr="00B62E86">
        <w:rPr>
          <w:rFonts w:ascii="Times New Roman" w:hAnsi="Times New Roman" w:cs="Times New Roman"/>
        </w:rPr>
        <w:t>Número de permutações: n!</w:t>
      </w:r>
    </w:p>
    <w:p w14:paraId="5ADA8586" w14:textId="77777777" w:rsidR="00BB59C6" w:rsidRPr="00B62E86" w:rsidRDefault="00BB59C6" w:rsidP="00B62E86">
      <w:pPr>
        <w:pStyle w:val="PargrafodaLista"/>
        <w:numPr>
          <w:ilvl w:val="0"/>
          <w:numId w:val="62"/>
        </w:numPr>
        <w:rPr>
          <w:rFonts w:ascii="Times New Roman" w:hAnsi="Times New Roman" w:cs="Times New Roman"/>
        </w:rPr>
      </w:pPr>
      <w:r w:rsidRPr="00B62E86">
        <w:rPr>
          <w:rFonts w:ascii="Times New Roman" w:hAnsi="Times New Roman" w:cs="Times New Roman"/>
        </w:rPr>
        <w:t xml:space="preserve">Operações por permutação: </w:t>
      </w:r>
      <w:proofErr w:type="gramStart"/>
      <w:r w:rsidRPr="00B62E86">
        <w:rPr>
          <w:rFonts w:ascii="Times New Roman" w:hAnsi="Times New Roman" w:cs="Times New Roman"/>
        </w:rPr>
        <w:t>O(</w:t>
      </w:r>
      <w:proofErr w:type="gramEnd"/>
      <w:r w:rsidRPr="00B62E86">
        <w:rPr>
          <w:rFonts w:ascii="Times New Roman" w:hAnsi="Times New Roman" w:cs="Times New Roman"/>
        </w:rPr>
        <w:t xml:space="preserve">n + n + </w:t>
      </w:r>
      <w:proofErr w:type="spellStart"/>
      <w:r w:rsidRPr="00B62E86">
        <w:rPr>
          <w:rFonts w:ascii="Times New Roman" w:hAnsi="Times New Roman" w:cs="Times New Roman"/>
        </w:rPr>
        <w:t>n×m×s</w:t>
      </w:r>
      <w:proofErr w:type="spellEnd"/>
      <w:r w:rsidRPr="00B62E86">
        <w:rPr>
          <w:rFonts w:ascii="Times New Roman" w:hAnsi="Times New Roman" w:cs="Times New Roman"/>
        </w:rPr>
        <w:t xml:space="preserve">) = </w:t>
      </w:r>
      <w:proofErr w:type="gramStart"/>
      <w:r w:rsidRPr="00B62E86">
        <w:rPr>
          <w:rFonts w:ascii="Times New Roman" w:hAnsi="Times New Roman" w:cs="Times New Roman"/>
        </w:rPr>
        <w:t>O(</w:t>
      </w:r>
      <w:proofErr w:type="gramEnd"/>
      <w:r w:rsidRPr="00B62E86">
        <w:rPr>
          <w:rFonts w:ascii="Times New Roman" w:hAnsi="Times New Roman" w:cs="Times New Roman"/>
        </w:rPr>
        <w:t>n × m × s)</w:t>
      </w:r>
    </w:p>
    <w:p w14:paraId="0C41406C" w14:textId="2FB33928" w:rsidR="00BB59C6" w:rsidRPr="00BB59C6" w:rsidRDefault="00BB59C6" w:rsidP="00B62E86">
      <w:r w:rsidRPr="00BB59C6">
        <w:rPr>
          <w:rStyle w:val="Forte"/>
          <w:szCs w:val="22"/>
        </w:rPr>
        <w:t>Complexidade total:</w:t>
      </w:r>
      <w:r>
        <w:t xml:space="preserve"> </w:t>
      </w:r>
      <w:r w:rsidRPr="00BB59C6">
        <w:t xml:space="preserve">T(n) = </w:t>
      </w:r>
      <w:proofErr w:type="gramStart"/>
      <w:r w:rsidRPr="00BB59C6">
        <w:t>O(</w:t>
      </w:r>
      <w:proofErr w:type="gramEnd"/>
      <w:r w:rsidRPr="00BB59C6">
        <w:t>n! × n × m × s)</w:t>
      </w:r>
    </w:p>
    <w:p w14:paraId="3E512170" w14:textId="0882AAAE" w:rsidR="00BB59C6" w:rsidRPr="00BB59C6" w:rsidRDefault="00BB59C6" w:rsidP="00B62E86">
      <w:r w:rsidRPr="00BB59C6">
        <w:rPr>
          <w:rStyle w:val="Forte"/>
          <w:szCs w:val="22"/>
        </w:rPr>
        <w:t>Complexidade espacial:</w:t>
      </w:r>
      <w:r>
        <w:t xml:space="preserve"> </w:t>
      </w:r>
      <w:r w:rsidRPr="00BB59C6">
        <w:t>S(n) = O(n)</w:t>
      </w:r>
    </w:p>
    <w:p w14:paraId="354D8B7B" w14:textId="75968D88" w:rsidR="00BB59C6" w:rsidRPr="00853309" w:rsidRDefault="00BB59C6" w:rsidP="00853309">
      <w:r w:rsidRPr="00BB59C6">
        <w:rPr>
          <w:rStyle w:val="Forte"/>
          <w:szCs w:val="22"/>
        </w:rPr>
        <w:t>Conclusão:</w:t>
      </w:r>
      <w:r w:rsidRPr="00BB59C6">
        <w:br/>
        <w:t>Viável apenas para n ≤ 8 devido ao crescimento fatorial.</w:t>
      </w:r>
    </w:p>
    <w:p w14:paraId="021C1A4A" w14:textId="77777777" w:rsidR="00BB59C6" w:rsidRPr="00BB59C6" w:rsidRDefault="00BB59C6" w:rsidP="006E78EA">
      <w:pPr>
        <w:pStyle w:val="Ttulo3"/>
        <w:rPr>
          <w:rFonts w:ascii="Times New Roman" w:hAnsi="Times New Roman" w:cs="Times New Roman"/>
        </w:rPr>
      </w:pPr>
      <w:bookmarkStart w:id="20" w:name="_Toc214732017"/>
      <w:r w:rsidRPr="00BB59C6">
        <w:t>3.1.2 Complexidade da Heurística EDT</w:t>
      </w:r>
      <w:bookmarkEnd w:id="20"/>
    </w:p>
    <w:p w14:paraId="0B2931B9" w14:textId="77777777" w:rsidR="00BB59C6" w:rsidRDefault="00BB59C6" w:rsidP="00B62E86">
      <w:r w:rsidRPr="00BB59C6">
        <w:t>Análise Temporal</w:t>
      </w:r>
    </w:p>
    <w:p w14:paraId="7BBCE762" w14:textId="0E062D13" w:rsidR="00BB59C6" w:rsidRPr="00BB59C6" w:rsidRDefault="00BB59C6" w:rsidP="00153D48">
      <w:r>
        <w:rPr>
          <w:noProof/>
        </w:rPr>
        <w:drawing>
          <wp:inline distT="0" distB="0" distL="0" distR="0" wp14:anchorId="1DFBDC77" wp14:editId="70BBCC97">
            <wp:extent cx="5251010" cy="1264506"/>
            <wp:effectExtent l="0" t="0" r="0" b="5715"/>
            <wp:docPr id="433071359" name="Imagem 9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071359" name="Imagem 9" descr="Uma imagem com texto, captura de ecrã, Tipo de letra&#10;&#10;Os conteúdos gerados por IA podem estar incorretos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6957" cy="1280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88925" w14:textId="77777777" w:rsidR="00BB59C6" w:rsidRDefault="00BB59C6" w:rsidP="00B62E86">
      <w:r w:rsidRPr="00BB59C6">
        <w:rPr>
          <w:rStyle w:val="Forte"/>
          <w:szCs w:val="22"/>
        </w:rPr>
        <w:lastRenderedPageBreak/>
        <w:t xml:space="preserve">Com </w:t>
      </w:r>
      <w:proofErr w:type="spellStart"/>
      <w:r w:rsidRPr="00BB59C6">
        <w:rPr>
          <w:rStyle w:val="Forte"/>
          <w:szCs w:val="22"/>
        </w:rPr>
        <w:t>Bubble</w:t>
      </w:r>
      <w:proofErr w:type="spellEnd"/>
      <w:r w:rsidRPr="00BB59C6">
        <w:rPr>
          <w:rStyle w:val="Forte"/>
          <w:szCs w:val="22"/>
        </w:rPr>
        <w:t xml:space="preserve"> </w:t>
      </w:r>
      <w:proofErr w:type="spellStart"/>
      <w:r w:rsidRPr="00BB59C6">
        <w:rPr>
          <w:rStyle w:val="Forte"/>
          <w:szCs w:val="22"/>
        </w:rPr>
        <w:t>Sort</w:t>
      </w:r>
      <w:proofErr w:type="spellEnd"/>
      <w:r w:rsidRPr="00BB59C6">
        <w:rPr>
          <w:rStyle w:val="Forte"/>
          <w:szCs w:val="22"/>
        </w:rPr>
        <w:t>:</w:t>
      </w:r>
      <w:r w:rsidRPr="00BB59C6">
        <w:t xml:space="preserve"> O(n²)</w:t>
      </w:r>
    </w:p>
    <w:p w14:paraId="200F1B55" w14:textId="623D7118" w:rsidR="00BB59C6" w:rsidRPr="00BB59C6" w:rsidRDefault="00BB59C6" w:rsidP="00B62E86">
      <w:r w:rsidRPr="00BB59C6">
        <w:rPr>
          <w:rStyle w:val="Forte"/>
          <w:szCs w:val="22"/>
        </w:rPr>
        <w:t xml:space="preserve">Com </w:t>
      </w:r>
      <w:proofErr w:type="spellStart"/>
      <w:r w:rsidRPr="00BB59C6">
        <w:rPr>
          <w:rStyle w:val="Forte"/>
          <w:szCs w:val="22"/>
        </w:rPr>
        <w:t>Merge</w:t>
      </w:r>
      <w:proofErr w:type="spellEnd"/>
      <w:r w:rsidRPr="00BB59C6">
        <w:rPr>
          <w:rStyle w:val="Forte"/>
          <w:szCs w:val="22"/>
        </w:rPr>
        <w:t xml:space="preserve"> </w:t>
      </w:r>
      <w:proofErr w:type="spellStart"/>
      <w:r w:rsidRPr="00BB59C6">
        <w:rPr>
          <w:rStyle w:val="Forte"/>
          <w:szCs w:val="22"/>
        </w:rPr>
        <w:t>Sort</w:t>
      </w:r>
      <w:proofErr w:type="spellEnd"/>
      <w:r w:rsidRPr="00BB59C6">
        <w:rPr>
          <w:rStyle w:val="Forte"/>
          <w:szCs w:val="22"/>
        </w:rPr>
        <w:t>:</w:t>
      </w:r>
      <w:r w:rsidRPr="00BB59C6">
        <w:t xml:space="preserve"> </w:t>
      </w:r>
      <w:proofErr w:type="gramStart"/>
      <w:r w:rsidRPr="00BB59C6">
        <w:t>O(</w:t>
      </w:r>
      <w:proofErr w:type="gramEnd"/>
      <w:r w:rsidRPr="00BB59C6">
        <w:t>n log n)</w:t>
      </w:r>
    </w:p>
    <w:p w14:paraId="7E9849EB" w14:textId="77777777" w:rsidR="00BB59C6" w:rsidRPr="00BB59C6" w:rsidRDefault="00BB59C6" w:rsidP="00B62E86">
      <w:r w:rsidRPr="00BB59C6">
        <w:rPr>
          <w:rStyle w:val="Forte"/>
          <w:szCs w:val="22"/>
        </w:rPr>
        <w:t>Complexidade dominante:</w:t>
      </w:r>
    </w:p>
    <w:p w14:paraId="3358A57F" w14:textId="77777777" w:rsidR="00BB59C6" w:rsidRPr="00B62E86" w:rsidRDefault="00BB59C6" w:rsidP="00B62E86">
      <w:pPr>
        <w:pStyle w:val="PargrafodaLista"/>
        <w:numPr>
          <w:ilvl w:val="0"/>
          <w:numId w:val="63"/>
        </w:numPr>
        <w:rPr>
          <w:rFonts w:ascii="Times New Roman" w:hAnsi="Times New Roman" w:cs="Times New Roman"/>
        </w:rPr>
      </w:pPr>
      <w:r w:rsidRPr="00B62E86">
        <w:rPr>
          <w:rFonts w:ascii="Times New Roman" w:hAnsi="Times New Roman" w:cs="Times New Roman"/>
        </w:rPr>
        <w:t xml:space="preserve">Com </w:t>
      </w:r>
      <w:proofErr w:type="spellStart"/>
      <w:r w:rsidRPr="00B62E86">
        <w:rPr>
          <w:rFonts w:ascii="Times New Roman" w:hAnsi="Times New Roman" w:cs="Times New Roman"/>
        </w:rPr>
        <w:t>Bubble</w:t>
      </w:r>
      <w:proofErr w:type="spellEnd"/>
      <w:r w:rsidRPr="00B62E86">
        <w:rPr>
          <w:rFonts w:ascii="Times New Roman" w:hAnsi="Times New Roman" w:cs="Times New Roman"/>
        </w:rPr>
        <w:t xml:space="preserve"> </w:t>
      </w:r>
      <w:proofErr w:type="spellStart"/>
      <w:r w:rsidRPr="00B62E86">
        <w:rPr>
          <w:rFonts w:ascii="Times New Roman" w:hAnsi="Times New Roman" w:cs="Times New Roman"/>
        </w:rPr>
        <w:t>Sort</w:t>
      </w:r>
      <w:proofErr w:type="spellEnd"/>
      <w:r w:rsidRPr="00B62E86">
        <w:rPr>
          <w:rFonts w:ascii="Times New Roman" w:hAnsi="Times New Roman" w:cs="Times New Roman"/>
        </w:rPr>
        <w:t>: T(n) = O(n²)</w:t>
      </w:r>
    </w:p>
    <w:p w14:paraId="6AD1CCFB" w14:textId="77777777" w:rsidR="00BB59C6" w:rsidRPr="00B62E86" w:rsidRDefault="00BB59C6" w:rsidP="00B62E86">
      <w:pPr>
        <w:pStyle w:val="PargrafodaLista"/>
        <w:numPr>
          <w:ilvl w:val="0"/>
          <w:numId w:val="63"/>
        </w:numPr>
        <w:rPr>
          <w:rFonts w:ascii="Times New Roman" w:hAnsi="Times New Roman" w:cs="Times New Roman"/>
        </w:rPr>
      </w:pPr>
      <w:r w:rsidRPr="00B62E86">
        <w:rPr>
          <w:rFonts w:ascii="Times New Roman" w:hAnsi="Times New Roman" w:cs="Times New Roman"/>
        </w:rPr>
        <w:t xml:space="preserve">Com </w:t>
      </w:r>
      <w:proofErr w:type="spellStart"/>
      <w:r w:rsidRPr="00B62E86">
        <w:rPr>
          <w:rFonts w:ascii="Times New Roman" w:hAnsi="Times New Roman" w:cs="Times New Roman"/>
        </w:rPr>
        <w:t>Merge</w:t>
      </w:r>
      <w:proofErr w:type="spellEnd"/>
      <w:r w:rsidRPr="00B62E86">
        <w:rPr>
          <w:rFonts w:ascii="Times New Roman" w:hAnsi="Times New Roman" w:cs="Times New Roman"/>
        </w:rPr>
        <w:t xml:space="preserve"> </w:t>
      </w:r>
      <w:proofErr w:type="spellStart"/>
      <w:r w:rsidRPr="00B62E86">
        <w:rPr>
          <w:rFonts w:ascii="Times New Roman" w:hAnsi="Times New Roman" w:cs="Times New Roman"/>
        </w:rPr>
        <w:t>Sort</w:t>
      </w:r>
      <w:proofErr w:type="spellEnd"/>
      <w:r w:rsidRPr="00B62E86">
        <w:rPr>
          <w:rFonts w:ascii="Times New Roman" w:hAnsi="Times New Roman" w:cs="Times New Roman"/>
        </w:rPr>
        <w:t xml:space="preserve">: T(n) = </w:t>
      </w:r>
      <w:proofErr w:type="gramStart"/>
      <w:r w:rsidRPr="00B62E86">
        <w:rPr>
          <w:rFonts w:ascii="Times New Roman" w:hAnsi="Times New Roman" w:cs="Times New Roman"/>
        </w:rPr>
        <w:t>O(</w:t>
      </w:r>
      <w:proofErr w:type="gramEnd"/>
      <w:r w:rsidRPr="00B62E86">
        <w:rPr>
          <w:rFonts w:ascii="Times New Roman" w:hAnsi="Times New Roman" w:cs="Times New Roman"/>
        </w:rPr>
        <w:t>n log n)</w:t>
      </w:r>
    </w:p>
    <w:p w14:paraId="0DB19CD7" w14:textId="00087F69" w:rsidR="00BB59C6" w:rsidRPr="00BB59C6" w:rsidRDefault="00BB59C6" w:rsidP="00B62E86">
      <w:r w:rsidRPr="00BB59C6">
        <w:rPr>
          <w:rStyle w:val="Forte"/>
          <w:szCs w:val="22"/>
        </w:rPr>
        <w:t>Complexidade espacial:</w:t>
      </w:r>
      <w:r>
        <w:t xml:space="preserve"> </w:t>
      </w:r>
      <w:r w:rsidRPr="00BB59C6">
        <w:t xml:space="preserve">S(n) = </w:t>
      </w:r>
      <w:proofErr w:type="gramStart"/>
      <w:r w:rsidRPr="00BB59C6">
        <w:t>O(</w:t>
      </w:r>
      <w:proofErr w:type="gramEnd"/>
      <w:r w:rsidRPr="00BB59C6">
        <w:t>n + m + s)</w:t>
      </w:r>
    </w:p>
    <w:p w14:paraId="3A7AD389" w14:textId="5E68E9C4" w:rsidR="00BB59C6" w:rsidRPr="00B62E86" w:rsidRDefault="00BB59C6" w:rsidP="00B62E86">
      <w:r w:rsidRPr="00BB59C6">
        <w:rPr>
          <w:rStyle w:val="Forte"/>
          <w:szCs w:val="22"/>
        </w:rPr>
        <w:t>Conclusão:</w:t>
      </w:r>
      <w:r w:rsidRPr="00BB59C6">
        <w:br/>
        <w:t xml:space="preserve">Escalável até n &gt; 100 quando usada a versão com </w:t>
      </w:r>
      <w:proofErr w:type="spellStart"/>
      <w:r w:rsidRPr="00BB59C6">
        <w:t>merge</w:t>
      </w:r>
      <w:proofErr w:type="spellEnd"/>
      <w:r w:rsidRPr="00BB59C6">
        <w:t xml:space="preserve"> </w:t>
      </w:r>
      <w:proofErr w:type="spellStart"/>
      <w:r w:rsidRPr="00BB59C6">
        <w:t>sort</w:t>
      </w:r>
      <w:proofErr w:type="spellEnd"/>
      <w:r w:rsidRPr="00BB59C6">
        <w:t>.</w:t>
      </w:r>
    </w:p>
    <w:p w14:paraId="32F9B423" w14:textId="5E88A04F" w:rsidR="00BB59C6" w:rsidRPr="00BB59C6" w:rsidRDefault="00BB59C6" w:rsidP="006E78EA">
      <w:pPr>
        <w:pStyle w:val="Ttulo3"/>
        <w:rPr>
          <w:rFonts w:ascii="Times New Roman" w:hAnsi="Times New Roman" w:cs="Times New Roman"/>
        </w:rPr>
      </w:pPr>
      <w:bookmarkStart w:id="21" w:name="_Toc214732018"/>
      <w:r w:rsidRPr="00BB59C6">
        <w:t>3.1.3 Complexidade da Heurística SPT</w:t>
      </w:r>
      <w:bookmarkEnd w:id="21"/>
    </w:p>
    <w:p w14:paraId="308061CE" w14:textId="77777777" w:rsidR="00BB59C6" w:rsidRPr="00BB59C6" w:rsidRDefault="00BB59C6" w:rsidP="00B62E86">
      <w:r w:rsidRPr="00BB59C6">
        <w:t>Análise Temporal</w:t>
      </w:r>
    </w:p>
    <w:p w14:paraId="16B7AEDD" w14:textId="015EAF5A" w:rsidR="00BB59C6" w:rsidRPr="00BB59C6" w:rsidRDefault="00BB59C6" w:rsidP="00153D48">
      <w:pPr>
        <w:pStyle w:val="BodyText1"/>
        <w:spacing w:line="276" w:lineRule="auto"/>
        <w:rPr>
          <w:rFonts w:eastAsia="Arial Narrow"/>
          <w:szCs w:val="22"/>
        </w:rPr>
      </w:pPr>
      <w:r>
        <w:rPr>
          <w:rFonts w:eastAsia="Arial Narrow"/>
          <w:noProof/>
          <w:szCs w:val="22"/>
        </w:rPr>
        <w:drawing>
          <wp:inline distT="0" distB="0" distL="0" distR="0" wp14:anchorId="2879C08D" wp14:editId="3AA9E9F1">
            <wp:extent cx="5363323" cy="1720159"/>
            <wp:effectExtent l="0" t="0" r="0" b="0"/>
            <wp:docPr id="170960099" name="Imagem 10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60099" name="Imagem 10" descr="Uma imagem com texto, captura de ecrã, Tipo de letra&#10;&#10;Os conteúdos gerados por IA podem estar incorretos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269" cy="173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0D5B3" w14:textId="19B94FE9" w:rsidR="00BB59C6" w:rsidRPr="00BB59C6" w:rsidRDefault="00BB59C6" w:rsidP="00B62E86">
      <w:r w:rsidRPr="00BB59C6">
        <w:rPr>
          <w:rStyle w:val="Forte"/>
          <w:szCs w:val="22"/>
        </w:rPr>
        <w:t>Complexidade total:</w:t>
      </w:r>
      <w:r>
        <w:t xml:space="preserve"> </w:t>
      </w:r>
      <w:r w:rsidRPr="00BB59C6">
        <w:t xml:space="preserve">T(n) = </w:t>
      </w:r>
      <w:proofErr w:type="gramStart"/>
      <w:r w:rsidRPr="00BB59C6">
        <w:t>O(</w:t>
      </w:r>
      <w:proofErr w:type="gramEnd"/>
      <w:r w:rsidRPr="00BB59C6">
        <w:t>n log n + n × m × s)</w:t>
      </w:r>
    </w:p>
    <w:p w14:paraId="37D2F19F" w14:textId="78749B99" w:rsidR="00BB59C6" w:rsidRPr="00BB59C6" w:rsidRDefault="00BB59C6" w:rsidP="00B62E86">
      <w:r w:rsidRPr="00BB59C6">
        <w:rPr>
          <w:rStyle w:val="Forte"/>
          <w:szCs w:val="22"/>
        </w:rPr>
        <w:t>Complexidade espacial:</w:t>
      </w:r>
      <w:r>
        <w:t xml:space="preserve"> </w:t>
      </w:r>
      <w:r w:rsidRPr="00BB59C6">
        <w:t>S(n) = O(n)</w:t>
      </w:r>
    </w:p>
    <w:p w14:paraId="0DDB7216" w14:textId="3725193C" w:rsidR="00BB59C6" w:rsidRPr="00B62E86" w:rsidRDefault="00BB59C6" w:rsidP="00B62E86">
      <w:r w:rsidRPr="00BB59C6">
        <w:rPr>
          <w:rStyle w:val="Forte"/>
          <w:szCs w:val="22"/>
        </w:rPr>
        <w:t>Conclusão:</w:t>
      </w:r>
      <w:r w:rsidR="00B62E86">
        <w:t xml:space="preserve"> </w:t>
      </w:r>
      <w:r w:rsidRPr="00BB59C6">
        <w:t>É o algoritmo mais rápido, escalável para n &gt; 100.</w:t>
      </w:r>
    </w:p>
    <w:p w14:paraId="25D0E3A7" w14:textId="5CE6500A" w:rsidR="00BB59C6" w:rsidRPr="00BB59C6" w:rsidRDefault="00BB59C6" w:rsidP="00153D48">
      <w:pPr>
        <w:pStyle w:val="Ttulo2"/>
        <w:rPr>
          <w:rFonts w:ascii="Times New Roman" w:hAnsi="Times New Roman"/>
          <w:szCs w:val="22"/>
        </w:rPr>
      </w:pPr>
      <w:bookmarkStart w:id="22" w:name="_Toc214732019"/>
      <w:r w:rsidRPr="00BB59C6">
        <w:rPr>
          <w:szCs w:val="22"/>
        </w:rPr>
        <w:t xml:space="preserve">3.2 </w:t>
      </w:r>
      <w:proofErr w:type="spellStart"/>
      <w:r w:rsidRPr="00BB59C6">
        <w:rPr>
          <w:szCs w:val="22"/>
        </w:rPr>
        <w:t>Benchmarks</w:t>
      </w:r>
      <w:proofErr w:type="spellEnd"/>
      <w:r w:rsidRPr="00BB59C6">
        <w:rPr>
          <w:szCs w:val="22"/>
        </w:rPr>
        <w:t xml:space="preserve"> Empíricos</w:t>
      </w:r>
      <w:bookmarkEnd w:id="22"/>
    </w:p>
    <w:p w14:paraId="59BA4320" w14:textId="28FB0346" w:rsidR="00BB59C6" w:rsidRPr="00BB59C6" w:rsidRDefault="00BB59C6" w:rsidP="00153D48">
      <w:pPr>
        <w:pStyle w:val="Ttulo3"/>
        <w:rPr>
          <w:szCs w:val="22"/>
        </w:rPr>
      </w:pPr>
      <w:bookmarkStart w:id="23" w:name="_Toc214732020"/>
      <w:r w:rsidRPr="00BB59C6">
        <w:rPr>
          <w:szCs w:val="22"/>
        </w:rPr>
        <w:t>Tabela 3.1 – Tempos de Execução (segundos)</w:t>
      </w:r>
      <w:bookmarkEnd w:id="23"/>
    </w:p>
    <w:p w14:paraId="36EB8CA4" w14:textId="40B967AD" w:rsidR="00BB59C6" w:rsidRPr="00BB59C6" w:rsidRDefault="00BB59C6" w:rsidP="00153D48">
      <w:pPr>
        <w:pStyle w:val="BodyText1"/>
        <w:spacing w:line="276" w:lineRule="auto"/>
        <w:rPr>
          <w:rFonts w:eastAsia="Arial Narrow"/>
          <w:szCs w:val="22"/>
        </w:rPr>
      </w:pPr>
      <w:r>
        <w:rPr>
          <w:noProof/>
          <w:szCs w:val="22"/>
        </w:rPr>
        <w:drawing>
          <wp:inline distT="0" distB="0" distL="0" distR="0" wp14:anchorId="5629BA0F" wp14:editId="6B840A84">
            <wp:extent cx="5006566" cy="2360884"/>
            <wp:effectExtent l="0" t="0" r="0" b="1905"/>
            <wp:docPr id="2018883650" name="Imagem 1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883650" name="Imagem 11" descr="Uma imagem com texto, captura de ecrã, Tipo de letra&#10;&#10;Os conteúdos gerados por IA podem estar incorretos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7531" cy="2399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50B98" w14:textId="4D9BA3A0" w:rsidR="00BB59C6" w:rsidRPr="00BB59C6" w:rsidRDefault="00BB59C6" w:rsidP="00B62E86">
      <w:r w:rsidRPr="00BB59C6">
        <w:rPr>
          <w:rStyle w:val="Forte"/>
          <w:szCs w:val="22"/>
        </w:rPr>
        <w:lastRenderedPageBreak/>
        <w:t>Observações:</w:t>
      </w:r>
    </w:p>
    <w:p w14:paraId="4C7ABC3B" w14:textId="77777777" w:rsidR="00BB59C6" w:rsidRPr="00B62E86" w:rsidRDefault="00BB59C6" w:rsidP="00B62E86">
      <w:pPr>
        <w:pStyle w:val="PargrafodaLista"/>
        <w:numPr>
          <w:ilvl w:val="0"/>
          <w:numId w:val="66"/>
        </w:numPr>
        <w:rPr>
          <w:rFonts w:ascii="Times New Roman" w:hAnsi="Times New Roman" w:cs="Times New Roman"/>
        </w:rPr>
      </w:pPr>
      <w:r w:rsidRPr="00B62E86">
        <w:rPr>
          <w:rFonts w:ascii="Times New Roman" w:hAnsi="Times New Roman" w:cs="Times New Roman"/>
        </w:rPr>
        <w:t>Força bruta só é viável até n = 8</w:t>
      </w:r>
    </w:p>
    <w:p w14:paraId="1B940092" w14:textId="77777777" w:rsidR="00BB59C6" w:rsidRPr="00B62E86" w:rsidRDefault="00BB59C6" w:rsidP="00B62E86">
      <w:pPr>
        <w:pStyle w:val="PargrafodaLista"/>
        <w:numPr>
          <w:ilvl w:val="0"/>
          <w:numId w:val="66"/>
        </w:numPr>
        <w:rPr>
          <w:rFonts w:ascii="Times New Roman" w:hAnsi="Times New Roman" w:cs="Times New Roman"/>
        </w:rPr>
      </w:pPr>
      <w:r w:rsidRPr="00B62E86">
        <w:rPr>
          <w:rFonts w:ascii="Times New Roman" w:hAnsi="Times New Roman" w:cs="Times New Roman"/>
        </w:rPr>
        <w:t>EDT e SPT são praticamente instantâneos até n = 20</w:t>
      </w:r>
    </w:p>
    <w:p w14:paraId="17E6B26A" w14:textId="77777777" w:rsidR="00BB59C6" w:rsidRPr="00B62E86" w:rsidRDefault="00BB59C6" w:rsidP="00B62E86">
      <w:pPr>
        <w:pStyle w:val="PargrafodaLista"/>
        <w:numPr>
          <w:ilvl w:val="0"/>
          <w:numId w:val="66"/>
        </w:numPr>
        <w:rPr>
          <w:rFonts w:ascii="Times New Roman" w:hAnsi="Times New Roman" w:cs="Times New Roman"/>
        </w:rPr>
      </w:pPr>
      <w:r w:rsidRPr="00B62E86">
        <w:rPr>
          <w:rFonts w:ascii="Times New Roman" w:hAnsi="Times New Roman" w:cs="Times New Roman"/>
        </w:rPr>
        <w:t>SPT é consistentemente mais rápida</w:t>
      </w:r>
    </w:p>
    <w:p w14:paraId="08574A07" w14:textId="77777777" w:rsidR="00BB59C6" w:rsidRPr="00B62E86" w:rsidRDefault="00BB59C6" w:rsidP="00B62E86">
      <w:pPr>
        <w:pStyle w:val="PargrafodaLista"/>
        <w:numPr>
          <w:ilvl w:val="0"/>
          <w:numId w:val="66"/>
        </w:numPr>
        <w:rPr>
          <w:rFonts w:ascii="Times New Roman" w:hAnsi="Times New Roman" w:cs="Times New Roman"/>
        </w:rPr>
      </w:pPr>
      <w:proofErr w:type="spellStart"/>
      <w:r w:rsidRPr="00B62E86">
        <w:rPr>
          <w:rFonts w:ascii="Times New Roman" w:hAnsi="Times New Roman" w:cs="Times New Roman"/>
        </w:rPr>
        <w:t>Multi-crane</w:t>
      </w:r>
      <w:proofErr w:type="spellEnd"/>
      <w:r w:rsidRPr="00B62E86">
        <w:rPr>
          <w:rFonts w:ascii="Times New Roman" w:hAnsi="Times New Roman" w:cs="Times New Roman"/>
        </w:rPr>
        <w:t xml:space="preserve"> é viável apenas para n ≤ 4</w:t>
      </w:r>
    </w:p>
    <w:p w14:paraId="0EF0DC52" w14:textId="5E1735AA" w:rsidR="00BB59C6" w:rsidRDefault="00BB59C6" w:rsidP="00153D48">
      <w:pPr>
        <w:pStyle w:val="Ttulo3"/>
      </w:pPr>
      <w:bookmarkStart w:id="24" w:name="_Toc214732021"/>
      <w:r>
        <w:t>Tabela 3.2 – Qualidade das Soluções (minutos de atraso)</w:t>
      </w:r>
      <w:bookmarkEnd w:id="24"/>
    </w:p>
    <w:p w14:paraId="69FAAC9F" w14:textId="77777777" w:rsidR="00BB59C6" w:rsidRDefault="00BB59C6" w:rsidP="00153D48">
      <w:pPr>
        <w:rPr>
          <w:szCs w:val="22"/>
        </w:rPr>
      </w:pPr>
      <w:r>
        <w:rPr>
          <w:rFonts w:eastAsia="Arial Narrow"/>
          <w:noProof/>
        </w:rPr>
        <w:drawing>
          <wp:inline distT="0" distB="0" distL="0" distR="0" wp14:anchorId="6D30CB42" wp14:editId="73E16055">
            <wp:extent cx="4119327" cy="1503599"/>
            <wp:effectExtent l="0" t="0" r="0" b="0"/>
            <wp:docPr id="1629221509" name="Imagem 12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221509" name="Imagem 12" descr="Uma imagem com texto, captura de ecrã, Tipo de letra&#10;&#10;Os conteúdos gerados por IA podem estar incorretos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9101" cy="1525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4BE54" w14:textId="7796A9BD" w:rsidR="00BB59C6" w:rsidRDefault="00BB59C6" w:rsidP="00B62E86">
      <w:r w:rsidRPr="00BB59C6">
        <w:t>Fórmula:</w:t>
      </w:r>
      <w:r>
        <w:t xml:space="preserve"> </w:t>
      </w:r>
      <w:r w:rsidRPr="00BB59C6">
        <w:t>Qualidade (%) = (Atraso Ótimo / Atraso Heurística) × 100</w:t>
      </w:r>
    </w:p>
    <w:p w14:paraId="33F75B57" w14:textId="59E9EC8D" w:rsidR="00BB59C6" w:rsidRPr="00BB59C6" w:rsidRDefault="00BB59C6" w:rsidP="00B62E86">
      <w:pPr>
        <w:rPr>
          <w:rFonts w:eastAsia="Arial Narrow"/>
        </w:rPr>
      </w:pPr>
      <w:r w:rsidRPr="00BB59C6">
        <w:t>Média Geral:</w:t>
      </w:r>
    </w:p>
    <w:p w14:paraId="3377E40F" w14:textId="77777777" w:rsidR="00BB59C6" w:rsidRPr="00B62E86" w:rsidRDefault="00BB59C6" w:rsidP="00B62E86">
      <w:pPr>
        <w:pStyle w:val="PargrafodaLista"/>
        <w:numPr>
          <w:ilvl w:val="0"/>
          <w:numId w:val="67"/>
        </w:numPr>
        <w:rPr>
          <w:rFonts w:ascii="Times New Roman" w:hAnsi="Times New Roman" w:cs="Times New Roman"/>
        </w:rPr>
      </w:pPr>
      <w:r w:rsidRPr="00B62E86">
        <w:rPr>
          <w:rFonts w:ascii="Times New Roman" w:hAnsi="Times New Roman" w:cs="Times New Roman"/>
        </w:rPr>
        <w:t>EDT: 81%</w:t>
      </w:r>
    </w:p>
    <w:p w14:paraId="0714AE95" w14:textId="6D62957B" w:rsidR="00BB59C6" w:rsidRDefault="00BB59C6" w:rsidP="00153D48">
      <w:pPr>
        <w:pStyle w:val="PargrafodaLista"/>
        <w:numPr>
          <w:ilvl w:val="0"/>
          <w:numId w:val="67"/>
        </w:numPr>
        <w:rPr>
          <w:rFonts w:ascii="Times New Roman" w:hAnsi="Times New Roman" w:cs="Times New Roman"/>
        </w:rPr>
      </w:pPr>
      <w:r w:rsidRPr="00B62E86">
        <w:rPr>
          <w:rFonts w:ascii="Times New Roman" w:hAnsi="Times New Roman" w:cs="Times New Roman"/>
        </w:rPr>
        <w:t>SPT: 62%</w:t>
      </w:r>
    </w:p>
    <w:p w14:paraId="71A42AC3" w14:textId="77777777" w:rsidR="00853309" w:rsidRPr="00853309" w:rsidRDefault="00853309" w:rsidP="00853309">
      <w:pPr>
        <w:rPr>
          <w:rFonts w:eastAsia="Garamond" w:cs="Times New Roman"/>
        </w:rPr>
      </w:pPr>
    </w:p>
    <w:p w14:paraId="4322B97D" w14:textId="77777777" w:rsidR="00BB59C6" w:rsidRDefault="00BB59C6" w:rsidP="00153D48">
      <w:pPr>
        <w:pStyle w:val="Ttulo2"/>
        <w:rPr>
          <w:rFonts w:ascii="Times New Roman" w:hAnsi="Times New Roman"/>
          <w:sz w:val="36"/>
          <w:szCs w:val="36"/>
        </w:rPr>
      </w:pPr>
      <w:bookmarkStart w:id="25" w:name="_Toc214732022"/>
      <w:r>
        <w:t>3.3 Estudo da Evolução Temporal</w:t>
      </w:r>
      <w:bookmarkEnd w:id="25"/>
    </w:p>
    <w:p w14:paraId="2632CF32" w14:textId="77777777" w:rsidR="00BB59C6" w:rsidRDefault="00BB59C6" w:rsidP="00153D48">
      <w:pPr>
        <w:pStyle w:val="Ttulo3"/>
      </w:pPr>
      <w:bookmarkStart w:id="26" w:name="_Toc214732023"/>
      <w:r>
        <w:t>Tabela 3.3 – Evolução do Tempo para Gerar Melhor Solução</w:t>
      </w:r>
      <w:bookmarkEnd w:id="26"/>
    </w:p>
    <w:p w14:paraId="3D776377" w14:textId="03E3C6B7" w:rsidR="00BB59C6" w:rsidRDefault="00BB59C6" w:rsidP="00153D48">
      <w:pPr>
        <w:rPr>
          <w:rFonts w:eastAsia="Arial Narrow"/>
        </w:rPr>
      </w:pPr>
      <w:r>
        <w:rPr>
          <w:rFonts w:eastAsia="Arial Narrow"/>
          <w:noProof/>
        </w:rPr>
        <w:drawing>
          <wp:inline distT="0" distB="0" distL="0" distR="0" wp14:anchorId="544AFA79" wp14:editId="01AA554B">
            <wp:extent cx="4242607" cy="3060071"/>
            <wp:effectExtent l="0" t="0" r="0" b="635"/>
            <wp:docPr id="838135535" name="Imagem 13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135535" name="Imagem 13" descr="Uma imagem com texto, captura de ecrã, Tipo de letra&#10;&#10;Os conteúdos gerados por IA podem estar incorretos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1246" cy="307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319BD" w14:textId="13BF4699" w:rsidR="006E78EA" w:rsidRPr="00BB59C6" w:rsidRDefault="00BB59C6" w:rsidP="00B62E86">
      <w:r w:rsidRPr="00BB59C6">
        <w:lastRenderedPageBreak/>
        <w:t>(*) Valores teóricos/extrapolados</w:t>
      </w:r>
    </w:p>
    <w:p w14:paraId="5D041F6D" w14:textId="77777777" w:rsidR="00BB59C6" w:rsidRPr="00B62E86" w:rsidRDefault="00BB59C6" w:rsidP="00B62E86">
      <w:pPr>
        <w:rPr>
          <w:b/>
          <w:bCs/>
        </w:rPr>
      </w:pPr>
      <w:r w:rsidRPr="00B62E86">
        <w:rPr>
          <w:b/>
          <w:bCs/>
        </w:rPr>
        <w:t>Fórmulas Experimentais</w:t>
      </w:r>
    </w:p>
    <w:p w14:paraId="02368074" w14:textId="525562A4" w:rsidR="00BB59C6" w:rsidRPr="00BB59C6" w:rsidRDefault="00BB59C6" w:rsidP="00B62E86">
      <w:r w:rsidRPr="00BB59C6">
        <w:rPr>
          <w:rStyle w:val="Forte"/>
          <w:szCs w:val="22"/>
        </w:rPr>
        <w:t>Força Bruta (n ≤ 8):</w:t>
      </w:r>
      <w:r>
        <w:t xml:space="preserve"> </w:t>
      </w:r>
      <w:r w:rsidRPr="00BB59C6">
        <w:t>T(n) ≈ 0.00001 × n!</w:t>
      </w:r>
    </w:p>
    <w:p w14:paraId="7FEA8C2C" w14:textId="69DC8C89" w:rsidR="00BB59C6" w:rsidRPr="00BB59C6" w:rsidRDefault="00BB59C6" w:rsidP="00B62E86">
      <w:r w:rsidRPr="00BB59C6">
        <w:rPr>
          <w:rStyle w:val="Forte"/>
          <w:szCs w:val="22"/>
        </w:rPr>
        <w:t>EDT:</w:t>
      </w:r>
      <w:r>
        <w:t xml:space="preserve"> </w:t>
      </w:r>
      <w:r w:rsidRPr="00BB59C6">
        <w:t>T(n) ≈ 0.0001 × n</w:t>
      </w:r>
    </w:p>
    <w:p w14:paraId="6410705E" w14:textId="242ED4AF" w:rsidR="00BB59C6" w:rsidRPr="00BB59C6" w:rsidRDefault="00BB59C6" w:rsidP="00B62E86">
      <w:r w:rsidRPr="00BB59C6">
        <w:rPr>
          <w:rStyle w:val="Forte"/>
          <w:szCs w:val="22"/>
        </w:rPr>
        <w:t>Versão revista (considerando m × s):</w:t>
      </w:r>
      <w:r>
        <w:t xml:space="preserve"> </w:t>
      </w:r>
      <w:r w:rsidRPr="00BB59C6">
        <w:t>T(n) ≈ 0.0001 × n + 0.00001 × (n × m × s)</w:t>
      </w:r>
    </w:p>
    <w:p w14:paraId="465A93C5" w14:textId="12ADBA27" w:rsidR="00BB59C6" w:rsidRDefault="00BB59C6" w:rsidP="00B62E86">
      <w:r w:rsidRPr="00BB59C6">
        <w:rPr>
          <w:rStyle w:val="Forte"/>
          <w:szCs w:val="22"/>
        </w:rPr>
        <w:t>SPT:</w:t>
      </w:r>
      <w:r>
        <w:t xml:space="preserve"> </w:t>
      </w:r>
      <w:r w:rsidRPr="00BB59C6">
        <w:t>T(n) ≈ 0.0002 × (</w:t>
      </w:r>
      <w:proofErr w:type="gramStart"/>
      <w:r w:rsidRPr="00BB59C6">
        <w:t>n</w:t>
      </w:r>
      <w:proofErr w:type="gramEnd"/>
      <w:r w:rsidRPr="00BB59C6">
        <w:t xml:space="preserve"> log n</w:t>
      </w:r>
    </w:p>
    <w:p w14:paraId="49FD2DBA" w14:textId="030DE017" w:rsidR="00BB59C6" w:rsidRDefault="00BB59C6" w:rsidP="00153D48">
      <w:pPr>
        <w:pStyle w:val="Ttulo2"/>
        <w:rPr>
          <w:rFonts w:ascii="Times New Roman" w:hAnsi="Times New Roman"/>
          <w:sz w:val="36"/>
          <w:szCs w:val="36"/>
        </w:rPr>
      </w:pPr>
      <w:bookmarkStart w:id="27" w:name="_Toc214732024"/>
      <w:r>
        <w:t>3.4 Atrasos Mínimo, Máximo e Médio</w:t>
      </w:r>
      <w:bookmarkEnd w:id="27"/>
    </w:p>
    <w:p w14:paraId="10D02046" w14:textId="77777777" w:rsidR="00BB59C6" w:rsidRDefault="00BB59C6" w:rsidP="00153D48">
      <w:pPr>
        <w:pStyle w:val="Ttulo3"/>
      </w:pPr>
      <w:bookmarkStart w:id="28" w:name="_Toc214732025"/>
      <w:r>
        <w:t>Tabela 3.4 – Estatísticas de Atrasos (minutos)</w:t>
      </w:r>
      <w:bookmarkEnd w:id="28"/>
    </w:p>
    <w:p w14:paraId="1C1AAFD4" w14:textId="69BCEEFD" w:rsidR="00BB59C6" w:rsidRPr="00BB59C6" w:rsidRDefault="00BB59C6" w:rsidP="00153D48">
      <w:r>
        <w:rPr>
          <w:noProof/>
        </w:rPr>
        <w:drawing>
          <wp:inline distT="0" distB="0" distL="0" distR="0" wp14:anchorId="10295720" wp14:editId="0D21890B">
            <wp:extent cx="4267200" cy="1439789"/>
            <wp:effectExtent l="0" t="0" r="0" b="0"/>
            <wp:docPr id="117637736" name="Imagem 14" descr="Uma imagem com texto, captura de ecrã, Tipo de letra, relógi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37736" name="Imagem 14" descr="Uma imagem com texto, captura de ecrã, Tipo de letra, relógio&#10;&#10;Os conteúdos gerados por IA podem estar incorretos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3337" cy="1445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44964" w14:textId="2DCF03B5" w:rsidR="00BB59C6" w:rsidRDefault="00BB59C6" w:rsidP="00153D48">
      <w:pPr>
        <w:rPr>
          <w:rFonts w:cs="Times New Roman"/>
        </w:rPr>
      </w:pPr>
      <w:r w:rsidRPr="00BB59C6">
        <w:rPr>
          <w:rStyle w:val="Forte"/>
          <w:rFonts w:cs="Times New Roman"/>
        </w:rPr>
        <w:t>Conclusão:</w:t>
      </w:r>
      <w:r w:rsidRPr="00BB59C6">
        <w:rPr>
          <w:rFonts w:cs="Times New Roman"/>
        </w:rPr>
        <w:br/>
        <w:t>Uma sequência aleatória pode ser 10–30 vezes pior do que a ótima.</w:t>
      </w:r>
    </w:p>
    <w:p w14:paraId="09C9E8C8" w14:textId="77777777" w:rsidR="00BB59C6" w:rsidRDefault="00BB59C6" w:rsidP="00153D48">
      <w:pPr>
        <w:rPr>
          <w:rFonts w:cs="Times New Roman"/>
        </w:rPr>
      </w:pPr>
    </w:p>
    <w:p w14:paraId="5B1A11A7" w14:textId="77777777" w:rsidR="00BB59C6" w:rsidRDefault="00BB59C6" w:rsidP="00153D48">
      <w:pPr>
        <w:pStyle w:val="Ttulo2"/>
        <w:rPr>
          <w:rFonts w:ascii="Times New Roman" w:hAnsi="Times New Roman"/>
          <w:sz w:val="36"/>
          <w:szCs w:val="36"/>
        </w:rPr>
      </w:pPr>
      <w:bookmarkStart w:id="29" w:name="_Toc214732026"/>
      <w:r>
        <w:t xml:space="preserve">3.5 Análise de </w:t>
      </w:r>
      <w:proofErr w:type="spellStart"/>
      <w:r>
        <w:t>Bottlenecks</w:t>
      </w:r>
      <w:bookmarkEnd w:id="29"/>
      <w:proofErr w:type="spellEnd"/>
    </w:p>
    <w:p w14:paraId="12241D52" w14:textId="77777777" w:rsidR="00BB59C6" w:rsidRDefault="00BB59C6" w:rsidP="00153D48">
      <w:pPr>
        <w:pStyle w:val="Ttulo3"/>
      </w:pPr>
      <w:bookmarkStart w:id="30" w:name="_Toc214732027"/>
      <w:r>
        <w:t>3.5.1 Força Bruta</w:t>
      </w:r>
      <w:bookmarkEnd w:id="30"/>
    </w:p>
    <w:p w14:paraId="0E858A9D" w14:textId="77777777" w:rsidR="00BB59C6" w:rsidRDefault="00BB59C6" w:rsidP="00B62E86">
      <w:proofErr w:type="spellStart"/>
      <w:r w:rsidRPr="00BB59C6">
        <w:t>Profiling</w:t>
      </w:r>
      <w:proofErr w:type="spellEnd"/>
      <w:r w:rsidRPr="00BB59C6">
        <w:t>:</w:t>
      </w:r>
    </w:p>
    <w:p w14:paraId="4653067F" w14:textId="7C43F8CC" w:rsidR="00BB59C6" w:rsidRPr="00BB59C6" w:rsidRDefault="00153D48" w:rsidP="00853309">
      <w:r>
        <w:rPr>
          <w:noProof/>
        </w:rPr>
        <w:drawing>
          <wp:inline distT="0" distB="0" distL="0" distR="0" wp14:anchorId="56AC98ED" wp14:editId="6CDF5C29">
            <wp:extent cx="3449370" cy="1416706"/>
            <wp:effectExtent l="0" t="0" r="5080" b="5715"/>
            <wp:docPr id="1369394929" name="Imagem 15" descr="Uma imagem com texto, captura de ecrã, Tipo de letra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394929" name="Imagem 15" descr="Uma imagem com texto, captura de ecrã, Tipo de letra, número&#10;&#10;Os conteúdos gerados por IA podem estar incorretos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1676" cy="142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4CC90" w14:textId="77777777" w:rsidR="00153D48" w:rsidRDefault="00BB59C6" w:rsidP="00B62E86">
      <w:proofErr w:type="spellStart"/>
      <w:r w:rsidRPr="00BB59C6">
        <w:t>Bottleneck</w:t>
      </w:r>
      <w:proofErr w:type="spellEnd"/>
      <w:r w:rsidRPr="00BB59C6">
        <w:t xml:space="preserve"> principal: geração de permutações.</w:t>
      </w:r>
    </w:p>
    <w:p w14:paraId="75236F3B" w14:textId="1009694E" w:rsidR="00153D48" w:rsidRDefault="00BB59C6" w:rsidP="00153D48">
      <w:r w:rsidRPr="00BB59C6">
        <w:t>Mitigação: usar EDT para n &gt; 8.</w:t>
      </w:r>
    </w:p>
    <w:p w14:paraId="75C74105" w14:textId="77777777" w:rsidR="00853309" w:rsidRPr="00153D48" w:rsidRDefault="00853309" w:rsidP="00153D48"/>
    <w:p w14:paraId="7BE2DBF7" w14:textId="24FE171F" w:rsidR="00153D48" w:rsidRDefault="00153D48" w:rsidP="00153D48">
      <w:pPr>
        <w:pStyle w:val="Ttulo3"/>
        <w:rPr>
          <w:rFonts w:ascii="Times New Roman" w:hAnsi="Times New Roman" w:cs="Times New Roman"/>
          <w:sz w:val="27"/>
          <w:szCs w:val="27"/>
        </w:rPr>
      </w:pPr>
      <w:bookmarkStart w:id="31" w:name="_Toc214732028"/>
      <w:r>
        <w:t>3.5.2 EDT (</w:t>
      </w:r>
      <w:proofErr w:type="spellStart"/>
      <w:r>
        <w:t>Bubble</w:t>
      </w:r>
      <w:proofErr w:type="spellEnd"/>
      <w:r>
        <w:t xml:space="preserve"> </w:t>
      </w:r>
      <w:proofErr w:type="spellStart"/>
      <w:r>
        <w:t>Sort</w:t>
      </w:r>
      <w:proofErr w:type="spellEnd"/>
      <w:r>
        <w:t xml:space="preserve"> original)</w:t>
      </w:r>
      <w:bookmarkEnd w:id="31"/>
    </w:p>
    <w:p w14:paraId="092F841E" w14:textId="513491FC" w:rsidR="00153D48" w:rsidRPr="00153D48" w:rsidRDefault="00153D48" w:rsidP="00B62E86">
      <w:proofErr w:type="spellStart"/>
      <w:r w:rsidRPr="00153D48">
        <w:t>Profiling</w:t>
      </w:r>
      <w:proofErr w:type="spellEnd"/>
      <w:r w:rsidRPr="00153D48">
        <w:t>:</w:t>
      </w:r>
    </w:p>
    <w:p w14:paraId="06A0F589" w14:textId="6B6A33E7" w:rsidR="00153D48" w:rsidRPr="00153D48" w:rsidRDefault="00153D48" w:rsidP="00853309">
      <w:r>
        <w:rPr>
          <w:noProof/>
        </w:rPr>
        <w:lastRenderedPageBreak/>
        <w:drawing>
          <wp:inline distT="0" distB="0" distL="0" distR="0" wp14:anchorId="64561CCD" wp14:editId="44FF4511">
            <wp:extent cx="3603279" cy="1479918"/>
            <wp:effectExtent l="0" t="0" r="3810" b="6350"/>
            <wp:docPr id="955174233" name="Imagem 16" descr="Uma imagem com texto, Tipo de letra, captura de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174233" name="Imagem 16" descr="Uma imagem com texto, Tipo de letra, captura de ecrã&#10;&#10;Os conteúdos gerados por IA podem estar incorretos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1607" cy="1491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151B5" w14:textId="77777777" w:rsidR="00153D48" w:rsidRDefault="00153D48" w:rsidP="00B62E86">
      <w:r w:rsidRPr="00153D48">
        <w:t xml:space="preserve">Otimização implementada: substituir </w:t>
      </w:r>
      <w:proofErr w:type="spellStart"/>
      <w:r w:rsidRPr="00153D48">
        <w:t>bubble</w:t>
      </w:r>
      <w:proofErr w:type="spellEnd"/>
      <w:r w:rsidRPr="00153D48">
        <w:t xml:space="preserve"> </w:t>
      </w:r>
      <w:proofErr w:type="spellStart"/>
      <w:r w:rsidRPr="00153D48">
        <w:t>sort</w:t>
      </w:r>
      <w:proofErr w:type="spellEnd"/>
      <w:r w:rsidRPr="00153D48">
        <w:t xml:space="preserve"> por </w:t>
      </w:r>
      <w:proofErr w:type="spellStart"/>
      <w:r w:rsidRPr="00153D48">
        <w:t>merge</w:t>
      </w:r>
      <w:proofErr w:type="spellEnd"/>
      <w:r w:rsidRPr="00153D48">
        <w:t xml:space="preserve"> </w:t>
      </w:r>
      <w:proofErr w:type="spellStart"/>
      <w:r w:rsidRPr="00153D48">
        <w:t>sort</w:t>
      </w:r>
      <w:proofErr w:type="spellEnd"/>
      <w:r w:rsidRPr="00153D48">
        <w:t xml:space="preserve"> (</w:t>
      </w:r>
      <w:proofErr w:type="spellStart"/>
      <w:r w:rsidRPr="00153D48">
        <w:t>sort</w:t>
      </w:r>
      <w:proofErr w:type="spellEnd"/>
      <w:r w:rsidRPr="00153D48">
        <w:t>/2).</w:t>
      </w:r>
    </w:p>
    <w:p w14:paraId="11A5A0C2" w14:textId="1A14F970" w:rsidR="00E512D9" w:rsidRDefault="00153D48" w:rsidP="00B62E86">
      <w:proofErr w:type="spellStart"/>
      <w:r w:rsidRPr="00153D48">
        <w:t>Speedup</w:t>
      </w:r>
      <w:proofErr w:type="spellEnd"/>
      <w:r w:rsidRPr="00153D48">
        <w:t xml:space="preserve"> obtido: 25×.</w:t>
      </w:r>
    </w:p>
    <w:p w14:paraId="469D940A" w14:textId="77777777" w:rsidR="00153D48" w:rsidRDefault="00153D48" w:rsidP="00E512D9">
      <w:pPr>
        <w:pStyle w:val="Ttulo3"/>
        <w:spacing w:before="240" w:after="240"/>
        <w:rPr>
          <w:rFonts w:ascii="Times New Roman" w:hAnsi="Times New Roman" w:cs="Times New Roman"/>
          <w:sz w:val="27"/>
          <w:szCs w:val="27"/>
        </w:rPr>
      </w:pPr>
      <w:bookmarkStart w:id="32" w:name="_Toc214732029"/>
      <w:r>
        <w:t>3.5.3 EDT (com muitos recursos)</w:t>
      </w:r>
      <w:bookmarkEnd w:id="32"/>
    </w:p>
    <w:p w14:paraId="26452C9C" w14:textId="77777777" w:rsidR="00153D48" w:rsidRPr="00153D48" w:rsidRDefault="00153D48" w:rsidP="00EB3F87">
      <w:proofErr w:type="spellStart"/>
      <w:r w:rsidRPr="00153D48">
        <w:t>Profiling</w:t>
      </w:r>
      <w:proofErr w:type="spellEnd"/>
      <w:r w:rsidRPr="00153D48">
        <w:t xml:space="preserve"> típico:</w:t>
      </w:r>
    </w:p>
    <w:p w14:paraId="252CAF5B" w14:textId="04F0E91E" w:rsidR="00153D48" w:rsidRPr="00153D48" w:rsidRDefault="00153D48" w:rsidP="00EB3F87">
      <w:r>
        <w:rPr>
          <w:noProof/>
        </w:rPr>
        <w:drawing>
          <wp:inline distT="0" distB="0" distL="0" distR="0" wp14:anchorId="292BEA1C" wp14:editId="7F37E580">
            <wp:extent cx="3666653" cy="1287694"/>
            <wp:effectExtent l="0" t="0" r="3810" b="0"/>
            <wp:docPr id="199493891" name="Imagem 17" descr="Uma imagem com texto, Tipo de letra, captura de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93891" name="Imagem 17" descr="Uma imagem com texto, Tipo de letra, captura de ecrã&#10;&#10;Os conteúdos gerados por IA podem estar incorretos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7400" cy="129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A2F7E" w14:textId="77777777" w:rsidR="00153D48" w:rsidRDefault="00153D48" w:rsidP="00153D48">
      <w:pPr>
        <w:pStyle w:val="NormalWeb"/>
        <w:jc w:val="both"/>
        <w:rPr>
          <w:sz w:val="22"/>
          <w:szCs w:val="22"/>
        </w:rPr>
      </w:pPr>
    </w:p>
    <w:p w14:paraId="1F4E570F" w14:textId="77777777" w:rsidR="00153D48" w:rsidRDefault="00153D48" w:rsidP="00153D48">
      <w:pPr>
        <w:pStyle w:val="NormalWeb"/>
        <w:jc w:val="both"/>
        <w:rPr>
          <w:sz w:val="22"/>
          <w:szCs w:val="22"/>
        </w:rPr>
      </w:pPr>
    </w:p>
    <w:p w14:paraId="7E2D2D66" w14:textId="77777777" w:rsidR="00153D48" w:rsidRDefault="00153D48" w:rsidP="00153D48">
      <w:pPr>
        <w:pStyle w:val="NormalWeb"/>
        <w:jc w:val="both"/>
        <w:rPr>
          <w:sz w:val="22"/>
          <w:szCs w:val="22"/>
        </w:rPr>
      </w:pPr>
    </w:p>
    <w:p w14:paraId="2776FD9F" w14:textId="77777777" w:rsidR="00153D48" w:rsidRDefault="00153D48" w:rsidP="00153D48">
      <w:pPr>
        <w:pStyle w:val="NormalWeb"/>
        <w:jc w:val="both"/>
        <w:rPr>
          <w:sz w:val="22"/>
          <w:szCs w:val="22"/>
        </w:rPr>
      </w:pPr>
    </w:p>
    <w:p w14:paraId="506E4BDE" w14:textId="77777777" w:rsidR="00153D48" w:rsidRDefault="00153D48" w:rsidP="00153D48">
      <w:pPr>
        <w:pStyle w:val="NormalWeb"/>
        <w:rPr>
          <w:sz w:val="22"/>
          <w:szCs w:val="22"/>
        </w:rPr>
      </w:pPr>
    </w:p>
    <w:p w14:paraId="58C1F08F" w14:textId="77777777" w:rsidR="00E512D9" w:rsidRDefault="00E512D9" w:rsidP="00153D48">
      <w:pPr>
        <w:pStyle w:val="NormalWeb"/>
        <w:rPr>
          <w:sz w:val="22"/>
          <w:szCs w:val="22"/>
        </w:rPr>
      </w:pPr>
    </w:p>
    <w:p w14:paraId="7AF69180" w14:textId="77777777" w:rsidR="00EB3F87" w:rsidRDefault="00EB3F87">
      <w:pPr>
        <w:spacing w:line="240" w:lineRule="auto"/>
        <w:jc w:val="left"/>
        <w:rPr>
          <w:rStyle w:val="Forte"/>
          <w:rFonts w:asciiTheme="majorHAnsi" w:hAnsiTheme="majorHAnsi" w:cs="Times New Roman"/>
          <w:bCs w:val="0"/>
          <w:sz w:val="24"/>
        </w:rPr>
      </w:pPr>
      <w:r>
        <w:rPr>
          <w:rStyle w:val="Forte"/>
          <w:b w:val="0"/>
          <w:bCs w:val="0"/>
        </w:rPr>
        <w:br w:type="page"/>
      </w:r>
    </w:p>
    <w:p w14:paraId="0822F60E" w14:textId="4A174D20" w:rsidR="00153D48" w:rsidRPr="006E78EA" w:rsidRDefault="00153D48" w:rsidP="006E78EA">
      <w:pPr>
        <w:pStyle w:val="Ttulo1"/>
      </w:pPr>
      <w:bookmarkStart w:id="33" w:name="_Toc214732030"/>
      <w:r w:rsidRPr="006E78EA">
        <w:rPr>
          <w:rStyle w:val="Forte"/>
          <w:b/>
          <w:bCs w:val="0"/>
        </w:rPr>
        <w:lastRenderedPageBreak/>
        <w:t>4. US 3.4.4 – Heurísticas e Comparação de Qualidade</w:t>
      </w:r>
      <w:bookmarkEnd w:id="33"/>
    </w:p>
    <w:p w14:paraId="5CD07F85" w14:textId="4974B468" w:rsidR="00153D48" w:rsidRPr="00153D48" w:rsidRDefault="00153D48" w:rsidP="00B62E86">
      <w:r w:rsidRPr="00153D48">
        <w:t xml:space="preserve">Esta secção descreve as heurísticas alternativas implementadas, o estudo comparativo de qualidade em 10 </w:t>
      </w:r>
      <w:proofErr w:type="spellStart"/>
      <w:r w:rsidRPr="00153D48">
        <w:t>datasets</w:t>
      </w:r>
      <w:proofErr w:type="spellEnd"/>
      <w:r w:rsidRPr="00153D48">
        <w:t xml:space="preserve"> independentes e a seleção das melhores heurísticas com base em análise empírica.</w:t>
      </w:r>
    </w:p>
    <w:p w14:paraId="45B8FFD6" w14:textId="77777777" w:rsidR="00153D48" w:rsidRPr="00153D48" w:rsidRDefault="00153D48" w:rsidP="006E78EA">
      <w:pPr>
        <w:pStyle w:val="Ttulo2"/>
      </w:pPr>
      <w:bookmarkStart w:id="34" w:name="_Toc214732031"/>
      <w:r w:rsidRPr="00153D48">
        <w:t>4.1 Heurísticas Implementadas</w:t>
      </w:r>
      <w:bookmarkEnd w:id="34"/>
    </w:p>
    <w:p w14:paraId="653B8B82" w14:textId="77777777" w:rsidR="00153D48" w:rsidRPr="00153D48" w:rsidRDefault="00153D48" w:rsidP="00B62E86">
      <w:r w:rsidRPr="00153D48">
        <w:t>Foram implementadas quatro heurísticas de agendamento de navios:</w:t>
      </w:r>
    </w:p>
    <w:p w14:paraId="3863E11B" w14:textId="77777777" w:rsidR="00153D48" w:rsidRPr="00B62E86" w:rsidRDefault="00153D48" w:rsidP="00B62E86">
      <w:pPr>
        <w:pStyle w:val="PargrafodaLista"/>
        <w:numPr>
          <w:ilvl w:val="0"/>
          <w:numId w:val="68"/>
        </w:numPr>
        <w:rPr>
          <w:rFonts w:ascii="Times New Roman" w:hAnsi="Times New Roman" w:cs="Times New Roman"/>
        </w:rPr>
      </w:pPr>
      <w:r w:rsidRPr="00B62E86">
        <w:rPr>
          <w:rStyle w:val="Forte"/>
          <w:rFonts w:ascii="Times New Roman" w:hAnsi="Times New Roman" w:cs="Times New Roman"/>
          <w:szCs w:val="22"/>
        </w:rPr>
        <w:t>EDT</w:t>
      </w:r>
      <w:r w:rsidRPr="00B62E86">
        <w:rPr>
          <w:rFonts w:ascii="Times New Roman" w:hAnsi="Times New Roman" w:cs="Times New Roman"/>
        </w:rPr>
        <w:t xml:space="preserve"> – </w:t>
      </w:r>
      <w:proofErr w:type="spellStart"/>
      <w:r w:rsidRPr="00B62E86">
        <w:rPr>
          <w:rStyle w:val="nfase"/>
          <w:rFonts w:ascii="Times New Roman" w:hAnsi="Times New Roman" w:cs="Times New Roman"/>
          <w:szCs w:val="22"/>
        </w:rPr>
        <w:t>Early</w:t>
      </w:r>
      <w:proofErr w:type="spellEnd"/>
      <w:r w:rsidRPr="00B62E86">
        <w:rPr>
          <w:rStyle w:val="nfase"/>
          <w:rFonts w:ascii="Times New Roman" w:hAnsi="Times New Roman" w:cs="Times New Roman"/>
          <w:szCs w:val="22"/>
        </w:rPr>
        <w:t xml:space="preserve"> </w:t>
      </w:r>
      <w:proofErr w:type="spellStart"/>
      <w:r w:rsidRPr="00B62E86">
        <w:rPr>
          <w:rStyle w:val="nfase"/>
          <w:rFonts w:ascii="Times New Roman" w:hAnsi="Times New Roman" w:cs="Times New Roman"/>
          <w:szCs w:val="22"/>
        </w:rPr>
        <w:t>Departure</w:t>
      </w:r>
      <w:proofErr w:type="spellEnd"/>
      <w:r w:rsidRPr="00B62E86">
        <w:rPr>
          <w:rStyle w:val="nfase"/>
          <w:rFonts w:ascii="Times New Roman" w:hAnsi="Times New Roman" w:cs="Times New Roman"/>
          <w:szCs w:val="22"/>
        </w:rPr>
        <w:t xml:space="preserve"> Time</w:t>
      </w:r>
      <w:r w:rsidRPr="00B62E86">
        <w:rPr>
          <w:rFonts w:ascii="Times New Roman" w:hAnsi="Times New Roman" w:cs="Times New Roman"/>
        </w:rPr>
        <w:t xml:space="preserve"> (prioriza partidas mais cedo)</w:t>
      </w:r>
    </w:p>
    <w:p w14:paraId="6ABF8B58" w14:textId="77777777" w:rsidR="00153D48" w:rsidRPr="00B62E86" w:rsidRDefault="00153D48" w:rsidP="00B62E86">
      <w:pPr>
        <w:pStyle w:val="PargrafodaLista"/>
        <w:numPr>
          <w:ilvl w:val="0"/>
          <w:numId w:val="68"/>
        </w:numPr>
        <w:rPr>
          <w:rFonts w:ascii="Times New Roman" w:hAnsi="Times New Roman" w:cs="Times New Roman"/>
        </w:rPr>
      </w:pPr>
      <w:r w:rsidRPr="00B62E86">
        <w:rPr>
          <w:rStyle w:val="Forte"/>
          <w:rFonts w:ascii="Times New Roman" w:hAnsi="Times New Roman" w:cs="Times New Roman"/>
          <w:szCs w:val="22"/>
        </w:rPr>
        <w:t>SPT</w:t>
      </w:r>
      <w:r w:rsidRPr="00B62E86">
        <w:rPr>
          <w:rFonts w:ascii="Times New Roman" w:hAnsi="Times New Roman" w:cs="Times New Roman"/>
        </w:rPr>
        <w:t xml:space="preserve"> – </w:t>
      </w:r>
      <w:proofErr w:type="spellStart"/>
      <w:r w:rsidRPr="00B62E86">
        <w:rPr>
          <w:rStyle w:val="nfase"/>
          <w:rFonts w:ascii="Times New Roman" w:hAnsi="Times New Roman" w:cs="Times New Roman"/>
          <w:szCs w:val="22"/>
        </w:rPr>
        <w:t>Shortest</w:t>
      </w:r>
      <w:proofErr w:type="spellEnd"/>
      <w:r w:rsidRPr="00B62E86">
        <w:rPr>
          <w:rStyle w:val="nfase"/>
          <w:rFonts w:ascii="Times New Roman" w:hAnsi="Times New Roman" w:cs="Times New Roman"/>
          <w:szCs w:val="22"/>
        </w:rPr>
        <w:t xml:space="preserve"> </w:t>
      </w:r>
      <w:proofErr w:type="spellStart"/>
      <w:r w:rsidRPr="00B62E86">
        <w:rPr>
          <w:rStyle w:val="nfase"/>
          <w:rFonts w:ascii="Times New Roman" w:hAnsi="Times New Roman" w:cs="Times New Roman"/>
          <w:szCs w:val="22"/>
        </w:rPr>
        <w:t>Processing</w:t>
      </w:r>
      <w:proofErr w:type="spellEnd"/>
      <w:r w:rsidRPr="00B62E86">
        <w:rPr>
          <w:rStyle w:val="nfase"/>
          <w:rFonts w:ascii="Times New Roman" w:hAnsi="Times New Roman" w:cs="Times New Roman"/>
          <w:szCs w:val="22"/>
        </w:rPr>
        <w:t xml:space="preserve"> Time</w:t>
      </w:r>
      <w:r w:rsidRPr="00B62E86">
        <w:rPr>
          <w:rFonts w:ascii="Times New Roman" w:hAnsi="Times New Roman" w:cs="Times New Roman"/>
        </w:rPr>
        <w:t xml:space="preserve"> (prioriza tempo total de operação mais curto)</w:t>
      </w:r>
    </w:p>
    <w:p w14:paraId="51519432" w14:textId="77777777" w:rsidR="00153D48" w:rsidRPr="00B62E86" w:rsidRDefault="00153D48" w:rsidP="00B62E86">
      <w:pPr>
        <w:pStyle w:val="PargrafodaLista"/>
        <w:numPr>
          <w:ilvl w:val="0"/>
          <w:numId w:val="68"/>
        </w:numPr>
        <w:rPr>
          <w:rFonts w:ascii="Times New Roman" w:hAnsi="Times New Roman" w:cs="Times New Roman"/>
        </w:rPr>
      </w:pPr>
      <w:r w:rsidRPr="00B62E86">
        <w:rPr>
          <w:rStyle w:val="Forte"/>
          <w:rFonts w:ascii="Times New Roman" w:hAnsi="Times New Roman" w:cs="Times New Roman"/>
          <w:szCs w:val="22"/>
        </w:rPr>
        <w:t>MST</w:t>
      </w:r>
      <w:r w:rsidRPr="00B62E86">
        <w:rPr>
          <w:rFonts w:ascii="Times New Roman" w:hAnsi="Times New Roman" w:cs="Times New Roman"/>
        </w:rPr>
        <w:t xml:space="preserve"> – </w:t>
      </w:r>
      <w:proofErr w:type="spellStart"/>
      <w:r w:rsidRPr="00B62E86">
        <w:rPr>
          <w:rStyle w:val="nfase"/>
          <w:rFonts w:ascii="Times New Roman" w:hAnsi="Times New Roman" w:cs="Times New Roman"/>
          <w:szCs w:val="22"/>
        </w:rPr>
        <w:t>Minimum</w:t>
      </w:r>
      <w:proofErr w:type="spellEnd"/>
      <w:r w:rsidRPr="00B62E86">
        <w:rPr>
          <w:rStyle w:val="nfase"/>
          <w:rFonts w:ascii="Times New Roman" w:hAnsi="Times New Roman" w:cs="Times New Roman"/>
          <w:szCs w:val="22"/>
        </w:rPr>
        <w:t xml:space="preserve"> </w:t>
      </w:r>
      <w:proofErr w:type="spellStart"/>
      <w:r w:rsidRPr="00B62E86">
        <w:rPr>
          <w:rStyle w:val="nfase"/>
          <w:rFonts w:ascii="Times New Roman" w:hAnsi="Times New Roman" w:cs="Times New Roman"/>
          <w:szCs w:val="22"/>
        </w:rPr>
        <w:t>Slack</w:t>
      </w:r>
      <w:proofErr w:type="spellEnd"/>
      <w:r w:rsidRPr="00B62E86">
        <w:rPr>
          <w:rStyle w:val="nfase"/>
          <w:rFonts w:ascii="Times New Roman" w:hAnsi="Times New Roman" w:cs="Times New Roman"/>
          <w:szCs w:val="22"/>
        </w:rPr>
        <w:t xml:space="preserve"> Time</w:t>
      </w:r>
      <w:r w:rsidRPr="00B62E86">
        <w:rPr>
          <w:rFonts w:ascii="Times New Roman" w:hAnsi="Times New Roman" w:cs="Times New Roman"/>
        </w:rPr>
        <w:t xml:space="preserve"> (prioriza navios com menor folga)</w:t>
      </w:r>
    </w:p>
    <w:p w14:paraId="7819A9C7" w14:textId="61F33DCF" w:rsidR="00153D48" w:rsidRPr="00B62E86" w:rsidRDefault="00153D48" w:rsidP="00B62E86">
      <w:pPr>
        <w:pStyle w:val="PargrafodaLista"/>
        <w:numPr>
          <w:ilvl w:val="0"/>
          <w:numId w:val="68"/>
        </w:numPr>
        <w:rPr>
          <w:rFonts w:ascii="Times New Roman" w:hAnsi="Times New Roman" w:cs="Times New Roman"/>
        </w:rPr>
      </w:pPr>
      <w:r w:rsidRPr="00B62E86">
        <w:rPr>
          <w:rStyle w:val="Forte"/>
          <w:rFonts w:ascii="Times New Roman" w:hAnsi="Times New Roman" w:cs="Times New Roman"/>
          <w:szCs w:val="22"/>
        </w:rPr>
        <w:t>SPT_IMPROVED</w:t>
      </w:r>
      <w:r w:rsidRPr="00B62E86">
        <w:rPr>
          <w:rFonts w:ascii="Times New Roman" w:hAnsi="Times New Roman" w:cs="Times New Roman"/>
        </w:rPr>
        <w:t xml:space="preserve"> – versão melhorada do SPT, considerando disponibilidade dos navios</w:t>
      </w:r>
    </w:p>
    <w:p w14:paraId="0B933E78" w14:textId="77777777" w:rsidR="00153D48" w:rsidRPr="00153D48" w:rsidRDefault="00153D48" w:rsidP="006E78EA">
      <w:pPr>
        <w:pStyle w:val="Ttulo3"/>
      </w:pPr>
      <w:bookmarkStart w:id="35" w:name="_Toc214732032"/>
      <w:r w:rsidRPr="00153D48">
        <w:t xml:space="preserve">4.1.1 </w:t>
      </w:r>
      <w:proofErr w:type="spellStart"/>
      <w:r w:rsidRPr="00153D48">
        <w:t>Early</w:t>
      </w:r>
      <w:proofErr w:type="spellEnd"/>
      <w:r w:rsidRPr="00153D48">
        <w:t xml:space="preserve"> </w:t>
      </w:r>
      <w:proofErr w:type="spellStart"/>
      <w:r w:rsidRPr="00153D48">
        <w:t>Departure</w:t>
      </w:r>
      <w:proofErr w:type="spellEnd"/>
      <w:r w:rsidRPr="00153D48">
        <w:t xml:space="preserve"> Time (EDT)</w:t>
      </w:r>
      <w:bookmarkEnd w:id="35"/>
    </w:p>
    <w:p w14:paraId="267AC9D0" w14:textId="77777777" w:rsidR="00153D48" w:rsidRDefault="00153D48" w:rsidP="00B62E86">
      <w:r w:rsidRPr="00153D48">
        <w:rPr>
          <w:rStyle w:val="Forte"/>
          <w:szCs w:val="22"/>
        </w:rPr>
        <w:t>Princípio:</w:t>
      </w:r>
      <w:r w:rsidRPr="00153D48">
        <w:t xml:space="preserve"> Priorizar navios que precisam de partir mais cedo.</w:t>
      </w:r>
    </w:p>
    <w:p w14:paraId="2AD028C8" w14:textId="0B6B17C0" w:rsidR="00153D48" w:rsidRPr="00153D48" w:rsidRDefault="00153D48" w:rsidP="00B62E86">
      <w:r w:rsidRPr="00153D48">
        <w:rPr>
          <w:rStyle w:val="Forte"/>
          <w:szCs w:val="22"/>
        </w:rPr>
        <w:t>Intuição:</w:t>
      </w:r>
      <w:r w:rsidRPr="00153D48">
        <w:t xml:space="preserve"> Evita atrasos em cascata, atendendo </w:t>
      </w:r>
      <w:proofErr w:type="gramStart"/>
      <w:r w:rsidRPr="00153D48">
        <w:t>primeiro navios</w:t>
      </w:r>
      <w:proofErr w:type="gramEnd"/>
      <w:r w:rsidRPr="00153D48">
        <w:t xml:space="preserve"> com ETD próximo.</w:t>
      </w:r>
    </w:p>
    <w:p w14:paraId="5D070450" w14:textId="713D6AF8" w:rsidR="00E512D9" w:rsidRPr="00E512D9" w:rsidRDefault="00153D48" w:rsidP="00B62E86">
      <w:r w:rsidRPr="00153D48">
        <w:rPr>
          <w:rStyle w:val="Forte"/>
          <w:szCs w:val="22"/>
        </w:rPr>
        <w:t xml:space="preserve">Implementação em </w:t>
      </w:r>
      <w:proofErr w:type="spellStart"/>
      <w:r w:rsidRPr="00153D48">
        <w:rPr>
          <w:rStyle w:val="Forte"/>
          <w:szCs w:val="22"/>
        </w:rPr>
        <w:t>Prolog</w:t>
      </w:r>
      <w:proofErr w:type="spellEnd"/>
      <w:r w:rsidRPr="00153D48">
        <w:rPr>
          <w:rStyle w:val="Forte"/>
          <w:szCs w:val="22"/>
        </w:rPr>
        <w:t>:</w:t>
      </w:r>
    </w:p>
    <w:p w14:paraId="6B6FA895" w14:textId="0029BF6C" w:rsidR="00E512D9" w:rsidRPr="00EB3F87" w:rsidRDefault="00E512D9" w:rsidP="00EB3F87">
      <w:pPr>
        <w:rPr>
          <w:rStyle w:val="Forte"/>
          <w:b w:val="0"/>
          <w:bCs w:val="0"/>
          <w:szCs w:val="22"/>
        </w:rPr>
      </w:pPr>
      <w:r>
        <w:rPr>
          <w:noProof/>
        </w:rPr>
        <w:drawing>
          <wp:inline distT="0" distB="0" distL="0" distR="0" wp14:anchorId="0B092954" wp14:editId="61689543">
            <wp:extent cx="4590107" cy="1491294"/>
            <wp:effectExtent l="0" t="0" r="0" b="0"/>
            <wp:docPr id="1816728255" name="Imagem 18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728255" name="Imagem 18" descr="Uma imagem com texto, captura de ecrã, Tipo de letra&#10;&#10;Os conteúdos gerados por IA podem estar incorretos.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8975" cy="1500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EC6CD" w14:textId="668084B3" w:rsidR="00E512D9" w:rsidRPr="00E512D9" w:rsidRDefault="00E512D9" w:rsidP="00B62E86">
      <w:r w:rsidRPr="00E512D9">
        <w:rPr>
          <w:rStyle w:val="Forte"/>
          <w:szCs w:val="22"/>
        </w:rPr>
        <w:t>Exemplo:</w:t>
      </w:r>
      <w:r w:rsidRPr="00E512D9">
        <w:br/>
        <w:t>Navios:</w:t>
      </w:r>
    </w:p>
    <w:p w14:paraId="59B88CEC" w14:textId="14F62E24" w:rsidR="00E512D9" w:rsidRDefault="00E512D9" w:rsidP="00EB3F87">
      <w:r>
        <w:rPr>
          <w:noProof/>
        </w:rPr>
        <w:drawing>
          <wp:inline distT="0" distB="0" distL="0" distR="0" wp14:anchorId="4354DD2A" wp14:editId="525F4BEA">
            <wp:extent cx="2895600" cy="1193800"/>
            <wp:effectExtent l="0" t="0" r="0" b="0"/>
            <wp:docPr id="1573654152" name="Imagem 19" descr="Uma imagem com Tipo de letra, texto, escrita à mão, captura de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654152" name="Imagem 19" descr="Uma imagem com Tipo de letra, texto, escrita à mão, captura de ecrã&#10;&#10;Os conteúdos gerados por IA podem estar incorretos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11CE2" w14:textId="77777777" w:rsidR="00E512D9" w:rsidRPr="00E512D9" w:rsidRDefault="00E512D9" w:rsidP="00B62E86">
      <w:r w:rsidRPr="00E512D9">
        <w:t xml:space="preserve">Sequência final: </w:t>
      </w:r>
      <w:r w:rsidRPr="00E512D9">
        <w:rPr>
          <w:rStyle w:val="CdigoHTML"/>
          <w:rFonts w:ascii="Times New Roman" w:hAnsi="Times New Roman" w:cs="Times New Roman"/>
          <w:sz w:val="22"/>
          <w:szCs w:val="22"/>
        </w:rPr>
        <w:t>[</w:t>
      </w:r>
      <w:proofErr w:type="spellStart"/>
      <w:r w:rsidRPr="00E512D9">
        <w:rPr>
          <w:rStyle w:val="CdigoHTML"/>
          <w:rFonts w:ascii="Times New Roman" w:hAnsi="Times New Roman" w:cs="Times New Roman"/>
          <w:sz w:val="22"/>
          <w:szCs w:val="22"/>
        </w:rPr>
        <w:t>va</w:t>
      </w:r>
      <w:proofErr w:type="spellEnd"/>
      <w:r w:rsidRPr="00E512D9">
        <w:rPr>
          <w:rStyle w:val="CdigoHTML"/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E512D9">
        <w:rPr>
          <w:rStyle w:val="CdigoHTML"/>
          <w:rFonts w:ascii="Times New Roman" w:hAnsi="Times New Roman" w:cs="Times New Roman"/>
          <w:sz w:val="22"/>
          <w:szCs w:val="22"/>
        </w:rPr>
        <w:t>vc</w:t>
      </w:r>
      <w:proofErr w:type="spellEnd"/>
      <w:r w:rsidRPr="00E512D9">
        <w:rPr>
          <w:rStyle w:val="CdigoHTML"/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E512D9">
        <w:rPr>
          <w:rStyle w:val="CdigoHTML"/>
          <w:rFonts w:ascii="Times New Roman" w:hAnsi="Times New Roman" w:cs="Times New Roman"/>
          <w:sz w:val="22"/>
          <w:szCs w:val="22"/>
        </w:rPr>
        <w:t>vb</w:t>
      </w:r>
      <w:proofErr w:type="spellEnd"/>
      <w:r w:rsidRPr="00E512D9">
        <w:rPr>
          <w:rStyle w:val="CdigoHTML"/>
          <w:rFonts w:ascii="Times New Roman" w:hAnsi="Times New Roman" w:cs="Times New Roman"/>
          <w:sz w:val="22"/>
          <w:szCs w:val="22"/>
        </w:rPr>
        <w:t>]</w:t>
      </w:r>
      <w:r w:rsidRPr="00E512D9">
        <w:t xml:space="preserve"> → Atraso total = 1h</w:t>
      </w:r>
    </w:p>
    <w:p w14:paraId="753D1487" w14:textId="77777777" w:rsidR="00E512D9" w:rsidRDefault="00E512D9" w:rsidP="00B62E86">
      <w:r w:rsidRPr="00E512D9">
        <w:rPr>
          <w:rStyle w:val="Forte"/>
          <w:szCs w:val="22"/>
        </w:rPr>
        <w:t>Complexidade:</w:t>
      </w:r>
      <w:r w:rsidRPr="00E512D9">
        <w:t xml:space="preserve"> </w:t>
      </w:r>
      <w:proofErr w:type="gramStart"/>
      <w:r w:rsidRPr="00E512D9">
        <w:t>O(</w:t>
      </w:r>
      <w:proofErr w:type="gramEnd"/>
      <w:r w:rsidRPr="00E512D9">
        <w:t>n log n)</w:t>
      </w:r>
    </w:p>
    <w:p w14:paraId="73410529" w14:textId="77777777" w:rsidR="00E512D9" w:rsidRDefault="00E512D9" w:rsidP="00B62E86">
      <w:r w:rsidRPr="00E512D9">
        <w:rPr>
          <w:rStyle w:val="Forte"/>
          <w:szCs w:val="22"/>
        </w:rPr>
        <w:t>Quando funciona bem:</w:t>
      </w:r>
      <w:r w:rsidRPr="00E512D9">
        <w:t xml:space="preserve"> </w:t>
      </w:r>
      <w:proofErr w:type="spellStart"/>
      <w:r w:rsidRPr="00E512D9">
        <w:t>ETDs</w:t>
      </w:r>
      <w:proofErr w:type="spellEnd"/>
      <w:r w:rsidRPr="00E512D9">
        <w:t xml:space="preserve"> distribuídos uniformemente, operações similares</w:t>
      </w:r>
    </w:p>
    <w:p w14:paraId="57ABEB3E" w14:textId="67F769AD" w:rsidR="00E512D9" w:rsidRPr="00B62E86" w:rsidRDefault="00E512D9" w:rsidP="00B62E86">
      <w:r w:rsidRPr="00E512D9">
        <w:rPr>
          <w:rStyle w:val="Forte"/>
          <w:szCs w:val="22"/>
        </w:rPr>
        <w:t>Quando falha:</w:t>
      </w:r>
      <w:r w:rsidRPr="00E512D9">
        <w:t xml:space="preserve"> Navios com ETD cedo, mas chegada tardia, operações longas bloqueiam urgentes</w:t>
      </w:r>
    </w:p>
    <w:p w14:paraId="400AFDF8" w14:textId="2270AD0F" w:rsidR="00E512D9" w:rsidRPr="00E512D9" w:rsidRDefault="00E512D9" w:rsidP="006E78EA">
      <w:pPr>
        <w:pStyle w:val="Ttulo3"/>
        <w:rPr>
          <w:rFonts w:ascii="Times New Roman" w:hAnsi="Times New Roman" w:cs="Times New Roman"/>
        </w:rPr>
      </w:pPr>
      <w:bookmarkStart w:id="36" w:name="_Toc214732033"/>
      <w:r w:rsidRPr="00E512D9">
        <w:lastRenderedPageBreak/>
        <w:t xml:space="preserve">4.1.2 </w:t>
      </w:r>
      <w:proofErr w:type="spellStart"/>
      <w:r w:rsidRPr="00E512D9">
        <w:t>Shortest</w:t>
      </w:r>
      <w:proofErr w:type="spellEnd"/>
      <w:r w:rsidRPr="00E512D9">
        <w:t xml:space="preserve"> </w:t>
      </w:r>
      <w:proofErr w:type="spellStart"/>
      <w:r w:rsidRPr="00E512D9">
        <w:t>Processing</w:t>
      </w:r>
      <w:proofErr w:type="spellEnd"/>
      <w:r w:rsidRPr="00E512D9">
        <w:t xml:space="preserve"> Time (SPT)</w:t>
      </w:r>
      <w:bookmarkEnd w:id="36"/>
    </w:p>
    <w:p w14:paraId="6644BB15" w14:textId="77777777" w:rsidR="00B62E86" w:rsidRDefault="00E512D9" w:rsidP="00B62E86">
      <w:r w:rsidRPr="00E512D9">
        <w:rPr>
          <w:rStyle w:val="Forte"/>
          <w:szCs w:val="22"/>
        </w:rPr>
        <w:t>Princípio:</w:t>
      </w:r>
      <w:r w:rsidRPr="00E512D9">
        <w:t xml:space="preserve"> Priorizar navios com menor tempo de processamento (descarga + carga).</w:t>
      </w:r>
    </w:p>
    <w:p w14:paraId="00BDF554" w14:textId="4F64BA1D" w:rsidR="00E512D9" w:rsidRPr="00E512D9" w:rsidRDefault="00E512D9" w:rsidP="00B62E86">
      <w:r w:rsidRPr="00E512D9">
        <w:rPr>
          <w:rStyle w:val="Forte"/>
          <w:szCs w:val="22"/>
        </w:rPr>
        <w:t>Intuição:</w:t>
      </w:r>
      <w:r w:rsidRPr="00E512D9">
        <w:t xml:space="preserve"> Processar navios rápidos libera cais mais rapidamente, minimizando tempo médio de espera.</w:t>
      </w:r>
    </w:p>
    <w:p w14:paraId="12795004" w14:textId="77777777" w:rsidR="00E512D9" w:rsidRPr="00E512D9" w:rsidRDefault="00E512D9" w:rsidP="00B62E86">
      <w:r w:rsidRPr="00E512D9">
        <w:rPr>
          <w:rStyle w:val="Forte"/>
          <w:szCs w:val="22"/>
        </w:rPr>
        <w:t>Implementação:</w:t>
      </w:r>
    </w:p>
    <w:p w14:paraId="10729936" w14:textId="74F725AD" w:rsidR="00E512D9" w:rsidRPr="00B62E86" w:rsidRDefault="00E512D9" w:rsidP="00B62E86">
      <w:r>
        <w:rPr>
          <w:noProof/>
        </w:rPr>
        <w:drawing>
          <wp:inline distT="0" distB="0" distL="0" distR="0" wp14:anchorId="47A9CDA0" wp14:editId="60982B00">
            <wp:extent cx="4707802" cy="2536982"/>
            <wp:effectExtent l="0" t="0" r="4445" b="3175"/>
            <wp:docPr id="1264345004" name="Imagem 20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345004" name="Imagem 20" descr="Uma imagem com texto, captura de ecrã, Tipo de letra&#10;&#10;Os conteúdos gerados por IA podem estar incorretos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6824" cy="254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9FE92" w14:textId="77777777" w:rsidR="00B62E86" w:rsidRDefault="00E512D9" w:rsidP="00B62E86">
      <w:r w:rsidRPr="00E512D9">
        <w:rPr>
          <w:rStyle w:val="Forte"/>
          <w:szCs w:val="22"/>
        </w:rPr>
        <w:t>Exemplo:</w:t>
      </w:r>
      <w:r w:rsidRPr="00E512D9">
        <w:t xml:space="preserve"> Sequência </w:t>
      </w:r>
      <w:r w:rsidRPr="00E512D9">
        <w:rPr>
          <w:rStyle w:val="CdigoHTML"/>
          <w:sz w:val="22"/>
          <w:szCs w:val="22"/>
        </w:rPr>
        <w:t>[</w:t>
      </w:r>
      <w:proofErr w:type="spellStart"/>
      <w:r w:rsidRPr="00E512D9">
        <w:rPr>
          <w:rStyle w:val="CdigoHTML"/>
          <w:sz w:val="22"/>
          <w:szCs w:val="22"/>
        </w:rPr>
        <w:t>va</w:t>
      </w:r>
      <w:proofErr w:type="spellEnd"/>
      <w:r w:rsidRPr="00E512D9">
        <w:rPr>
          <w:rStyle w:val="CdigoHTML"/>
          <w:sz w:val="22"/>
          <w:szCs w:val="22"/>
        </w:rPr>
        <w:t xml:space="preserve">, </w:t>
      </w:r>
      <w:proofErr w:type="spellStart"/>
      <w:r w:rsidRPr="00E512D9">
        <w:rPr>
          <w:rStyle w:val="CdigoHTML"/>
          <w:sz w:val="22"/>
          <w:szCs w:val="22"/>
        </w:rPr>
        <w:t>vb</w:t>
      </w:r>
      <w:proofErr w:type="spellEnd"/>
      <w:r w:rsidRPr="00E512D9">
        <w:rPr>
          <w:rStyle w:val="CdigoHTML"/>
          <w:sz w:val="22"/>
          <w:szCs w:val="22"/>
        </w:rPr>
        <w:t xml:space="preserve">, </w:t>
      </w:r>
      <w:proofErr w:type="spellStart"/>
      <w:r w:rsidRPr="00E512D9">
        <w:rPr>
          <w:rStyle w:val="CdigoHTML"/>
          <w:sz w:val="22"/>
          <w:szCs w:val="22"/>
        </w:rPr>
        <w:t>vc</w:t>
      </w:r>
      <w:proofErr w:type="spellEnd"/>
      <w:r w:rsidRPr="00E512D9">
        <w:rPr>
          <w:rStyle w:val="CdigoHTML"/>
          <w:sz w:val="22"/>
          <w:szCs w:val="22"/>
        </w:rPr>
        <w:t>]</w:t>
      </w:r>
      <w:r w:rsidRPr="00E512D9">
        <w:t xml:space="preserve"> → Atraso total = 16h</w:t>
      </w:r>
    </w:p>
    <w:p w14:paraId="7F6CB0A0" w14:textId="77777777" w:rsidR="00B62E86" w:rsidRDefault="00E512D9" w:rsidP="00B62E86">
      <w:r w:rsidRPr="00E512D9">
        <w:rPr>
          <w:rStyle w:val="Forte"/>
          <w:szCs w:val="22"/>
        </w:rPr>
        <w:t>Complexidade:</w:t>
      </w:r>
      <w:r w:rsidRPr="00E512D9">
        <w:t xml:space="preserve"> </w:t>
      </w:r>
      <w:proofErr w:type="gramStart"/>
      <w:r w:rsidRPr="00E512D9">
        <w:t>O(</w:t>
      </w:r>
      <w:proofErr w:type="gramEnd"/>
      <w:r w:rsidRPr="00E512D9">
        <w:t>n log n)</w:t>
      </w:r>
    </w:p>
    <w:p w14:paraId="5B9FDDFE" w14:textId="77777777" w:rsidR="00B62E86" w:rsidRDefault="00E512D9" w:rsidP="00B62E86">
      <w:r w:rsidRPr="00E512D9">
        <w:rPr>
          <w:rStyle w:val="Forte"/>
          <w:szCs w:val="22"/>
        </w:rPr>
        <w:t>Quando funciona bem:</w:t>
      </w:r>
      <w:r w:rsidRPr="00E512D9">
        <w:t xml:space="preserve"> Grande variação nos tempos de processamento</w:t>
      </w:r>
    </w:p>
    <w:p w14:paraId="32679923" w14:textId="1034FB78" w:rsidR="00E512D9" w:rsidRDefault="00E512D9" w:rsidP="00B62E86">
      <w:r w:rsidRPr="00E512D9">
        <w:rPr>
          <w:rStyle w:val="Forte"/>
          <w:szCs w:val="22"/>
        </w:rPr>
        <w:t>Quando falha:</w:t>
      </w:r>
      <w:r w:rsidRPr="00E512D9">
        <w:t xml:space="preserve"> Tempos uniformes, deadlines apertados</w:t>
      </w:r>
    </w:p>
    <w:p w14:paraId="7600D1DF" w14:textId="77777777" w:rsidR="00E512D9" w:rsidRDefault="00E512D9" w:rsidP="006E78EA">
      <w:pPr>
        <w:pStyle w:val="Ttulo3"/>
        <w:rPr>
          <w:rFonts w:ascii="Times New Roman" w:hAnsi="Times New Roman" w:cs="Times New Roman"/>
          <w:sz w:val="24"/>
        </w:rPr>
      </w:pPr>
      <w:bookmarkStart w:id="37" w:name="_Toc214732034"/>
      <w:r>
        <w:t xml:space="preserve">4.1.3 </w:t>
      </w:r>
      <w:proofErr w:type="spellStart"/>
      <w:r>
        <w:t>Minimum</w:t>
      </w:r>
      <w:proofErr w:type="spellEnd"/>
      <w:r>
        <w:t xml:space="preserve"> </w:t>
      </w:r>
      <w:proofErr w:type="spellStart"/>
      <w:r>
        <w:t>Slack</w:t>
      </w:r>
      <w:proofErr w:type="spellEnd"/>
      <w:r>
        <w:t xml:space="preserve"> Time (MST)</w:t>
      </w:r>
      <w:bookmarkEnd w:id="37"/>
    </w:p>
    <w:p w14:paraId="18805A2A" w14:textId="77777777" w:rsidR="00E512D9" w:rsidRPr="00E512D9" w:rsidRDefault="00E512D9" w:rsidP="00B62E86">
      <w:r w:rsidRPr="00E512D9">
        <w:rPr>
          <w:rStyle w:val="Forte"/>
          <w:szCs w:val="22"/>
        </w:rPr>
        <w:t>Princípio:</w:t>
      </w:r>
      <w:r w:rsidRPr="00E512D9">
        <w:t xml:space="preserve"> Priorizar navios com menor </w:t>
      </w:r>
      <w:proofErr w:type="spellStart"/>
      <w:r w:rsidRPr="00E512D9">
        <w:rPr>
          <w:rStyle w:val="nfase"/>
          <w:szCs w:val="22"/>
        </w:rPr>
        <w:t>slack</w:t>
      </w:r>
      <w:proofErr w:type="spellEnd"/>
      <w:r w:rsidRPr="00E512D9">
        <w:rPr>
          <w:rStyle w:val="nfase"/>
          <w:szCs w:val="22"/>
        </w:rPr>
        <w:t xml:space="preserve"> time</w:t>
      </w:r>
      <w:r w:rsidRPr="00E512D9">
        <w:t xml:space="preserve"> (folga).</w:t>
      </w:r>
    </w:p>
    <w:p w14:paraId="70FAB7FC" w14:textId="1D110543" w:rsidR="00E512D9" w:rsidRPr="00E512D9" w:rsidRDefault="00E512D9" w:rsidP="00B62E86">
      <w:r>
        <w:rPr>
          <w:noProof/>
        </w:rPr>
        <w:drawing>
          <wp:inline distT="0" distB="0" distL="0" distR="0" wp14:anchorId="3103AAB1" wp14:editId="2D9EAF60">
            <wp:extent cx="3920150" cy="404027"/>
            <wp:effectExtent l="0" t="0" r="4445" b="2540"/>
            <wp:docPr id="1631423816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423816" name="Imagem 1631423816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1861" cy="412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0B03B" w14:textId="77777777" w:rsidR="00E512D9" w:rsidRPr="00E512D9" w:rsidRDefault="00E512D9" w:rsidP="00B62E86">
      <w:r w:rsidRPr="00E512D9">
        <w:rPr>
          <w:rStyle w:val="Forte"/>
          <w:szCs w:val="22"/>
        </w:rPr>
        <w:t>Intuição:</w:t>
      </w:r>
      <w:r w:rsidRPr="00E512D9">
        <w:t xml:space="preserve"> Navios com </w:t>
      </w:r>
      <w:proofErr w:type="spellStart"/>
      <w:r w:rsidRPr="00E512D9">
        <w:t>slack</w:t>
      </w:r>
      <w:proofErr w:type="spellEnd"/>
      <w:r w:rsidRPr="00E512D9">
        <w:t xml:space="preserve"> pequeno são mais urgentes.</w:t>
      </w:r>
    </w:p>
    <w:p w14:paraId="3C457690" w14:textId="77777777" w:rsidR="00E512D9" w:rsidRPr="00E512D9" w:rsidRDefault="00E512D9" w:rsidP="00B62E86">
      <w:r w:rsidRPr="00E512D9">
        <w:rPr>
          <w:rStyle w:val="Forte"/>
          <w:szCs w:val="22"/>
        </w:rPr>
        <w:t>Implementação:</w:t>
      </w:r>
    </w:p>
    <w:p w14:paraId="3379606B" w14:textId="194C1C03" w:rsidR="00E512D9" w:rsidRPr="00E512D9" w:rsidRDefault="00E512D9" w:rsidP="00B62E86">
      <w:r>
        <w:rPr>
          <w:noProof/>
        </w:rPr>
        <w:drawing>
          <wp:inline distT="0" distB="0" distL="0" distR="0" wp14:anchorId="17DB4DFF" wp14:editId="5EFE6B55">
            <wp:extent cx="4154476" cy="2073243"/>
            <wp:effectExtent l="0" t="0" r="0" b="0"/>
            <wp:docPr id="604211996" name="Imagem 22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211996" name="Imagem 22" descr="Uma imagem com texto, captura de ecrã, Tipo de letra&#10;&#10;Os conteúdos gerados por IA podem estar incorretos.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9630" cy="2085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04907" w14:textId="5BF057B2" w:rsidR="00E512D9" w:rsidRPr="00B62E86" w:rsidRDefault="00E512D9" w:rsidP="00B62E86">
      <w:r w:rsidRPr="00E512D9">
        <w:rPr>
          <w:rStyle w:val="Forte"/>
          <w:szCs w:val="22"/>
        </w:rPr>
        <w:lastRenderedPageBreak/>
        <w:t>Problema:</w:t>
      </w:r>
      <w:r w:rsidRPr="00E512D9">
        <w:t xml:space="preserve"> MST ignora ETA → navios com </w:t>
      </w:r>
      <w:proofErr w:type="spellStart"/>
      <w:r w:rsidRPr="00E512D9">
        <w:t>slack</w:t>
      </w:r>
      <w:proofErr w:type="spellEnd"/>
      <w:r w:rsidRPr="00E512D9">
        <w:t xml:space="preserve"> pequeno, mas chegada tardia podem bloquear outros.</w:t>
      </w:r>
      <w:r w:rsidRPr="00E512D9">
        <w:br/>
      </w:r>
      <w:r w:rsidRPr="00E512D9">
        <w:rPr>
          <w:rStyle w:val="Forte"/>
          <w:szCs w:val="22"/>
        </w:rPr>
        <w:t>Complexidade:</w:t>
      </w:r>
      <w:r w:rsidRPr="00E512D9">
        <w:t xml:space="preserve"> </w:t>
      </w:r>
      <w:proofErr w:type="gramStart"/>
      <w:r w:rsidRPr="00E512D9">
        <w:t>O(</w:t>
      </w:r>
      <w:proofErr w:type="gramEnd"/>
      <w:r w:rsidRPr="00E512D9">
        <w:t>n log n)</w:t>
      </w:r>
    </w:p>
    <w:p w14:paraId="1B3C413A" w14:textId="69E3911F" w:rsidR="00E512D9" w:rsidRPr="00E512D9" w:rsidRDefault="00E512D9" w:rsidP="006E78EA">
      <w:pPr>
        <w:pStyle w:val="Ttulo3"/>
        <w:rPr>
          <w:rFonts w:ascii="Times New Roman" w:hAnsi="Times New Roman" w:cs="Times New Roman"/>
        </w:rPr>
      </w:pPr>
      <w:bookmarkStart w:id="38" w:name="_Toc214732035"/>
      <w:r w:rsidRPr="00E512D9">
        <w:t>4.1.4 SPT Melhorado (SPT_IMPROVED)</w:t>
      </w:r>
      <w:bookmarkEnd w:id="38"/>
    </w:p>
    <w:p w14:paraId="719F1074" w14:textId="77777777" w:rsidR="00E512D9" w:rsidRPr="00E512D9" w:rsidRDefault="00E512D9" w:rsidP="00B62E86">
      <w:r w:rsidRPr="00E512D9">
        <w:rPr>
          <w:rStyle w:val="Forte"/>
          <w:szCs w:val="22"/>
        </w:rPr>
        <w:t>Princípio:</w:t>
      </w:r>
      <w:r w:rsidRPr="00E512D9">
        <w:t xml:space="preserve"> Combina SPT com verificação de disponibilidade (ETA).</w:t>
      </w:r>
      <w:r w:rsidRPr="00E512D9">
        <w:br/>
      </w:r>
      <w:r w:rsidRPr="00E512D9">
        <w:rPr>
          <w:rStyle w:val="Forte"/>
          <w:szCs w:val="22"/>
        </w:rPr>
        <w:t>Motivação:</w:t>
      </w:r>
      <w:r w:rsidRPr="00E512D9">
        <w:t xml:space="preserve"> Evita priorizar navios que ainda não chegaram.</w:t>
      </w:r>
    </w:p>
    <w:p w14:paraId="7E472FCB" w14:textId="77777777" w:rsidR="00E512D9" w:rsidRPr="00E512D9" w:rsidRDefault="00E512D9" w:rsidP="00B62E86">
      <w:r w:rsidRPr="00E512D9">
        <w:rPr>
          <w:rStyle w:val="Forte"/>
          <w:szCs w:val="22"/>
        </w:rPr>
        <w:t xml:space="preserve">Diferenças </w:t>
      </w:r>
      <w:proofErr w:type="spellStart"/>
      <w:r w:rsidRPr="00E512D9">
        <w:rPr>
          <w:rStyle w:val="Forte"/>
          <w:szCs w:val="22"/>
        </w:rPr>
        <w:t>vs</w:t>
      </w:r>
      <w:proofErr w:type="spellEnd"/>
      <w:r w:rsidRPr="00E512D9">
        <w:rPr>
          <w:rStyle w:val="Forte"/>
          <w:szCs w:val="22"/>
        </w:rPr>
        <w:t xml:space="preserve"> SPT:</w:t>
      </w:r>
    </w:p>
    <w:p w14:paraId="0C01701E" w14:textId="77777777" w:rsidR="00E512D9" w:rsidRPr="00B62E86" w:rsidRDefault="00E512D9" w:rsidP="00B62E86">
      <w:pPr>
        <w:pStyle w:val="PargrafodaLista"/>
        <w:numPr>
          <w:ilvl w:val="0"/>
          <w:numId w:val="69"/>
        </w:numPr>
        <w:rPr>
          <w:rFonts w:ascii="Times New Roman" w:hAnsi="Times New Roman" w:cs="Times New Roman"/>
        </w:rPr>
      </w:pPr>
      <w:r w:rsidRPr="00B62E86">
        <w:rPr>
          <w:rFonts w:ascii="Times New Roman" w:hAnsi="Times New Roman" w:cs="Times New Roman"/>
        </w:rPr>
        <w:t>Ordenação dinâmica a cada passo</w:t>
      </w:r>
    </w:p>
    <w:p w14:paraId="2E36DBA2" w14:textId="77777777" w:rsidR="00E512D9" w:rsidRPr="00B62E86" w:rsidRDefault="00E512D9" w:rsidP="00B62E86">
      <w:pPr>
        <w:pStyle w:val="PargrafodaLista"/>
        <w:numPr>
          <w:ilvl w:val="0"/>
          <w:numId w:val="69"/>
        </w:numPr>
        <w:rPr>
          <w:rFonts w:ascii="Times New Roman" w:hAnsi="Times New Roman" w:cs="Times New Roman"/>
        </w:rPr>
      </w:pPr>
      <w:r w:rsidRPr="00B62E86">
        <w:rPr>
          <w:rFonts w:ascii="Times New Roman" w:hAnsi="Times New Roman" w:cs="Times New Roman"/>
        </w:rPr>
        <w:t>Considera ETA</w:t>
      </w:r>
    </w:p>
    <w:p w14:paraId="09949A31" w14:textId="77777777" w:rsidR="00E512D9" w:rsidRPr="00B62E86" w:rsidRDefault="00E512D9" w:rsidP="00B62E86">
      <w:pPr>
        <w:pStyle w:val="PargrafodaLista"/>
        <w:numPr>
          <w:ilvl w:val="0"/>
          <w:numId w:val="69"/>
        </w:numPr>
        <w:rPr>
          <w:rFonts w:ascii="Times New Roman" w:hAnsi="Times New Roman" w:cs="Times New Roman"/>
        </w:rPr>
      </w:pPr>
      <w:r w:rsidRPr="00B62E86">
        <w:rPr>
          <w:rFonts w:ascii="Times New Roman" w:hAnsi="Times New Roman" w:cs="Times New Roman"/>
        </w:rPr>
        <w:t>Complexidade O(n²)</w:t>
      </w:r>
    </w:p>
    <w:p w14:paraId="24EBF017" w14:textId="77777777" w:rsidR="00E512D9" w:rsidRPr="00B62E86" w:rsidRDefault="00E512D9" w:rsidP="00B62E86">
      <w:pPr>
        <w:pStyle w:val="PargrafodaLista"/>
        <w:numPr>
          <w:ilvl w:val="0"/>
          <w:numId w:val="69"/>
        </w:numPr>
        <w:rPr>
          <w:rFonts w:ascii="Times New Roman" w:hAnsi="Times New Roman" w:cs="Times New Roman"/>
        </w:rPr>
      </w:pPr>
      <w:r w:rsidRPr="00B62E86">
        <w:rPr>
          <w:rFonts w:ascii="Times New Roman" w:hAnsi="Times New Roman" w:cs="Times New Roman"/>
        </w:rPr>
        <w:t>Qualidade média +6% em relação a SPT</w:t>
      </w:r>
    </w:p>
    <w:p w14:paraId="17AC07DE" w14:textId="530E7D70" w:rsidR="00E512D9" w:rsidRPr="00E512D9" w:rsidRDefault="00E512D9" w:rsidP="00B62E86">
      <w:r w:rsidRPr="00E512D9">
        <w:rPr>
          <w:rStyle w:val="Forte"/>
          <w:szCs w:val="22"/>
        </w:rPr>
        <w:t>Exemplo:</w:t>
      </w:r>
      <w:r w:rsidRPr="00E512D9">
        <w:t xml:space="preserve"> Sequência </w:t>
      </w:r>
      <w:r w:rsidRPr="00E512D9">
        <w:rPr>
          <w:rStyle w:val="CdigoHTML"/>
          <w:rFonts w:ascii="Times New Roman" w:hAnsi="Times New Roman" w:cs="Times New Roman"/>
          <w:sz w:val="22"/>
          <w:szCs w:val="22"/>
        </w:rPr>
        <w:t>[</w:t>
      </w:r>
      <w:proofErr w:type="spellStart"/>
      <w:r w:rsidRPr="00E512D9">
        <w:rPr>
          <w:rStyle w:val="CdigoHTML"/>
          <w:rFonts w:ascii="Times New Roman" w:hAnsi="Times New Roman" w:cs="Times New Roman"/>
          <w:sz w:val="22"/>
          <w:szCs w:val="22"/>
        </w:rPr>
        <w:t>vc</w:t>
      </w:r>
      <w:proofErr w:type="spellEnd"/>
      <w:r w:rsidRPr="00E512D9">
        <w:rPr>
          <w:rStyle w:val="CdigoHTML"/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E512D9">
        <w:rPr>
          <w:rStyle w:val="CdigoHTML"/>
          <w:rFonts w:ascii="Times New Roman" w:hAnsi="Times New Roman" w:cs="Times New Roman"/>
          <w:sz w:val="22"/>
          <w:szCs w:val="22"/>
        </w:rPr>
        <w:t>va</w:t>
      </w:r>
      <w:proofErr w:type="spellEnd"/>
      <w:r w:rsidRPr="00E512D9">
        <w:rPr>
          <w:rStyle w:val="CdigoHTML"/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E512D9">
        <w:rPr>
          <w:rStyle w:val="CdigoHTML"/>
          <w:rFonts w:ascii="Times New Roman" w:hAnsi="Times New Roman" w:cs="Times New Roman"/>
          <w:sz w:val="22"/>
          <w:szCs w:val="22"/>
        </w:rPr>
        <w:t>vb</w:t>
      </w:r>
      <w:proofErr w:type="spellEnd"/>
      <w:r w:rsidRPr="00E512D9">
        <w:rPr>
          <w:rStyle w:val="CdigoHTML"/>
          <w:rFonts w:ascii="Times New Roman" w:hAnsi="Times New Roman" w:cs="Times New Roman"/>
          <w:sz w:val="22"/>
          <w:szCs w:val="22"/>
        </w:rPr>
        <w:t>]</w:t>
      </w:r>
      <w:r w:rsidRPr="00E512D9">
        <w:t xml:space="preserve"> melhora sobre SPT puro </w:t>
      </w:r>
      <w:r w:rsidRPr="00E512D9">
        <w:rPr>
          <w:rStyle w:val="CdigoHTML"/>
          <w:rFonts w:ascii="Times New Roman" w:hAnsi="Times New Roman" w:cs="Times New Roman"/>
          <w:sz w:val="22"/>
          <w:szCs w:val="22"/>
        </w:rPr>
        <w:t>[</w:t>
      </w:r>
      <w:proofErr w:type="spellStart"/>
      <w:r w:rsidRPr="00E512D9">
        <w:rPr>
          <w:rStyle w:val="CdigoHTML"/>
          <w:rFonts w:ascii="Times New Roman" w:hAnsi="Times New Roman" w:cs="Times New Roman"/>
          <w:sz w:val="22"/>
          <w:szCs w:val="22"/>
        </w:rPr>
        <w:t>va</w:t>
      </w:r>
      <w:proofErr w:type="spellEnd"/>
      <w:r w:rsidRPr="00E512D9">
        <w:rPr>
          <w:rStyle w:val="CdigoHTML"/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E512D9">
        <w:rPr>
          <w:rStyle w:val="CdigoHTML"/>
          <w:rFonts w:ascii="Times New Roman" w:hAnsi="Times New Roman" w:cs="Times New Roman"/>
          <w:sz w:val="22"/>
          <w:szCs w:val="22"/>
        </w:rPr>
        <w:t>vb</w:t>
      </w:r>
      <w:proofErr w:type="spellEnd"/>
      <w:r w:rsidRPr="00E512D9">
        <w:rPr>
          <w:rStyle w:val="CdigoHTML"/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E512D9">
        <w:rPr>
          <w:rStyle w:val="CdigoHTML"/>
          <w:rFonts w:ascii="Times New Roman" w:hAnsi="Times New Roman" w:cs="Times New Roman"/>
          <w:sz w:val="22"/>
          <w:szCs w:val="22"/>
        </w:rPr>
        <w:t>vc</w:t>
      </w:r>
      <w:proofErr w:type="spellEnd"/>
      <w:r w:rsidRPr="00E512D9">
        <w:rPr>
          <w:rStyle w:val="CdigoHTML"/>
          <w:rFonts w:ascii="Times New Roman" w:hAnsi="Times New Roman" w:cs="Times New Roman"/>
          <w:sz w:val="22"/>
          <w:szCs w:val="22"/>
        </w:rPr>
        <w:t>]</w:t>
      </w:r>
      <w:r w:rsidRPr="00E512D9">
        <w:t>.</w:t>
      </w:r>
    </w:p>
    <w:p w14:paraId="3DB6824D" w14:textId="77777777" w:rsidR="00E512D9" w:rsidRPr="00E512D9" w:rsidRDefault="00E512D9" w:rsidP="006E78EA">
      <w:pPr>
        <w:pStyle w:val="Ttulo2"/>
      </w:pPr>
      <w:bookmarkStart w:id="39" w:name="_Toc214732036"/>
      <w:r w:rsidRPr="00E512D9">
        <w:t>4.2 Estudo Comparativo de Qualidade</w:t>
      </w:r>
      <w:bookmarkEnd w:id="39"/>
    </w:p>
    <w:p w14:paraId="1DB195B9" w14:textId="77777777" w:rsidR="00E512D9" w:rsidRPr="00E512D9" w:rsidRDefault="00E512D9" w:rsidP="00B62E86">
      <w:r w:rsidRPr="00E512D9">
        <w:rPr>
          <w:rStyle w:val="Forte"/>
          <w:szCs w:val="22"/>
        </w:rPr>
        <w:t>Metodologia:</w:t>
      </w:r>
    </w:p>
    <w:p w14:paraId="40C99434" w14:textId="77777777" w:rsidR="00E512D9" w:rsidRPr="00B62E86" w:rsidRDefault="00E512D9" w:rsidP="00B62E86">
      <w:pPr>
        <w:pStyle w:val="PargrafodaLista"/>
        <w:numPr>
          <w:ilvl w:val="0"/>
          <w:numId w:val="70"/>
        </w:numPr>
        <w:rPr>
          <w:rFonts w:ascii="Times New Roman" w:hAnsi="Times New Roman" w:cs="Times New Roman"/>
        </w:rPr>
      </w:pPr>
      <w:r w:rsidRPr="00B62E86">
        <w:rPr>
          <w:rFonts w:ascii="Times New Roman" w:hAnsi="Times New Roman" w:cs="Times New Roman"/>
        </w:rPr>
        <w:t xml:space="preserve">10 </w:t>
      </w:r>
      <w:proofErr w:type="spellStart"/>
      <w:r w:rsidRPr="00B62E86">
        <w:rPr>
          <w:rFonts w:ascii="Times New Roman" w:hAnsi="Times New Roman" w:cs="Times New Roman"/>
        </w:rPr>
        <w:t>datasets</w:t>
      </w:r>
      <w:proofErr w:type="spellEnd"/>
      <w:r w:rsidRPr="00B62E86">
        <w:rPr>
          <w:rFonts w:ascii="Times New Roman" w:hAnsi="Times New Roman" w:cs="Times New Roman"/>
        </w:rPr>
        <w:t xml:space="preserve"> independentes (DS1-DS10)</w:t>
      </w:r>
    </w:p>
    <w:p w14:paraId="104758FF" w14:textId="77777777" w:rsidR="00E512D9" w:rsidRPr="00B62E86" w:rsidRDefault="00E512D9" w:rsidP="00B62E86">
      <w:pPr>
        <w:pStyle w:val="PargrafodaLista"/>
        <w:numPr>
          <w:ilvl w:val="0"/>
          <w:numId w:val="70"/>
        </w:numPr>
        <w:rPr>
          <w:rFonts w:ascii="Times New Roman" w:hAnsi="Times New Roman" w:cs="Times New Roman"/>
        </w:rPr>
      </w:pPr>
      <w:r w:rsidRPr="00B62E86">
        <w:rPr>
          <w:rFonts w:ascii="Times New Roman" w:hAnsi="Times New Roman" w:cs="Times New Roman"/>
        </w:rPr>
        <w:t>Comparação com solução ótima quando n ≤ 8</w:t>
      </w:r>
    </w:p>
    <w:p w14:paraId="1C2DFAC4" w14:textId="77777777" w:rsidR="00E512D9" w:rsidRPr="00B62E86" w:rsidRDefault="00E512D9" w:rsidP="00B62E86">
      <w:pPr>
        <w:pStyle w:val="PargrafodaLista"/>
        <w:numPr>
          <w:ilvl w:val="0"/>
          <w:numId w:val="70"/>
        </w:numPr>
        <w:rPr>
          <w:rFonts w:ascii="Times New Roman" w:hAnsi="Times New Roman" w:cs="Times New Roman"/>
        </w:rPr>
      </w:pPr>
      <w:r w:rsidRPr="00B62E86">
        <w:rPr>
          <w:rFonts w:ascii="Times New Roman" w:hAnsi="Times New Roman" w:cs="Times New Roman"/>
        </w:rPr>
        <w:t>Métrica:</w:t>
      </w:r>
    </w:p>
    <w:p w14:paraId="472354AE" w14:textId="5EE17356" w:rsidR="00E512D9" w:rsidRDefault="00E512D9" w:rsidP="00B62E86">
      <w:r>
        <w:rPr>
          <w:noProof/>
        </w:rPr>
        <w:drawing>
          <wp:inline distT="0" distB="0" distL="0" distR="0" wp14:anchorId="0A12904C" wp14:editId="0D96B1FA">
            <wp:extent cx="5402213" cy="353086"/>
            <wp:effectExtent l="0" t="0" r="0" b="2540"/>
            <wp:docPr id="769497855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497855" name="Imagem 769497855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554" cy="3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8739C" w14:textId="77777777" w:rsidR="00E512D9" w:rsidRPr="00E512D9" w:rsidRDefault="00E512D9" w:rsidP="00B62E86">
      <w:r w:rsidRPr="00E512D9">
        <w:rPr>
          <w:rStyle w:val="Forte"/>
          <w:szCs w:val="22"/>
        </w:rPr>
        <w:t xml:space="preserve">Tabela resumo dos </w:t>
      </w:r>
      <w:proofErr w:type="spellStart"/>
      <w:r w:rsidRPr="00E512D9">
        <w:rPr>
          <w:rStyle w:val="Forte"/>
          <w:szCs w:val="22"/>
        </w:rPr>
        <w:t>datasets</w:t>
      </w:r>
      <w:proofErr w:type="spellEnd"/>
      <w:r w:rsidRPr="00E512D9">
        <w:rPr>
          <w:rStyle w:val="Forte"/>
          <w:szCs w:val="22"/>
        </w:rPr>
        <w:t>:</w:t>
      </w:r>
    </w:p>
    <w:p w14:paraId="3087D2C2" w14:textId="77777777" w:rsidR="00E512D9" w:rsidRPr="00B62E86" w:rsidRDefault="00E512D9" w:rsidP="00B62E86">
      <w:pPr>
        <w:pStyle w:val="PargrafodaLista"/>
        <w:numPr>
          <w:ilvl w:val="0"/>
          <w:numId w:val="71"/>
        </w:numPr>
        <w:rPr>
          <w:rFonts w:ascii="Times New Roman" w:hAnsi="Times New Roman" w:cs="Times New Roman"/>
        </w:rPr>
      </w:pPr>
      <w:r w:rsidRPr="00B62E86">
        <w:rPr>
          <w:rFonts w:ascii="Times New Roman" w:hAnsi="Times New Roman" w:cs="Times New Roman"/>
        </w:rPr>
        <w:t>DS1: uniforme</w:t>
      </w:r>
    </w:p>
    <w:p w14:paraId="65AD20F6" w14:textId="77777777" w:rsidR="00E512D9" w:rsidRPr="00B62E86" w:rsidRDefault="00E512D9" w:rsidP="00B62E86">
      <w:pPr>
        <w:pStyle w:val="PargrafodaLista"/>
        <w:numPr>
          <w:ilvl w:val="0"/>
          <w:numId w:val="71"/>
        </w:numPr>
        <w:rPr>
          <w:rFonts w:ascii="Times New Roman" w:hAnsi="Times New Roman" w:cs="Times New Roman"/>
        </w:rPr>
      </w:pPr>
      <w:r w:rsidRPr="00B62E86">
        <w:rPr>
          <w:rFonts w:ascii="Times New Roman" w:hAnsi="Times New Roman" w:cs="Times New Roman"/>
        </w:rPr>
        <w:t xml:space="preserve">DS2: </w:t>
      </w:r>
      <w:proofErr w:type="spellStart"/>
      <w:r w:rsidRPr="00B62E86">
        <w:rPr>
          <w:rFonts w:ascii="Times New Roman" w:hAnsi="Times New Roman" w:cs="Times New Roman"/>
        </w:rPr>
        <w:t>clustered</w:t>
      </w:r>
      <w:proofErr w:type="spellEnd"/>
      <w:r w:rsidRPr="00B62E86">
        <w:rPr>
          <w:rFonts w:ascii="Times New Roman" w:hAnsi="Times New Roman" w:cs="Times New Roman"/>
        </w:rPr>
        <w:t xml:space="preserve"> (alta contensão)</w:t>
      </w:r>
    </w:p>
    <w:p w14:paraId="3DD66EF5" w14:textId="77777777" w:rsidR="00E512D9" w:rsidRPr="00B62E86" w:rsidRDefault="00E512D9" w:rsidP="00B62E86">
      <w:pPr>
        <w:pStyle w:val="PargrafodaLista"/>
        <w:numPr>
          <w:ilvl w:val="0"/>
          <w:numId w:val="71"/>
        </w:numPr>
        <w:rPr>
          <w:rFonts w:ascii="Times New Roman" w:hAnsi="Times New Roman" w:cs="Times New Roman"/>
        </w:rPr>
      </w:pPr>
      <w:r w:rsidRPr="00B62E86">
        <w:rPr>
          <w:rFonts w:ascii="Times New Roman" w:hAnsi="Times New Roman" w:cs="Times New Roman"/>
        </w:rPr>
        <w:t>DS3: tamanhos mistos</w:t>
      </w:r>
    </w:p>
    <w:p w14:paraId="666B94ED" w14:textId="77777777" w:rsidR="00E512D9" w:rsidRPr="00B62E86" w:rsidRDefault="00E512D9" w:rsidP="00B62E86">
      <w:pPr>
        <w:pStyle w:val="PargrafodaLista"/>
        <w:numPr>
          <w:ilvl w:val="0"/>
          <w:numId w:val="71"/>
        </w:numPr>
        <w:rPr>
          <w:rFonts w:ascii="Times New Roman" w:hAnsi="Times New Roman" w:cs="Times New Roman"/>
        </w:rPr>
      </w:pPr>
      <w:r w:rsidRPr="00B62E86">
        <w:rPr>
          <w:rFonts w:ascii="Times New Roman" w:hAnsi="Times New Roman" w:cs="Times New Roman"/>
        </w:rPr>
        <w:t>DS4: deadlines apertados</w:t>
      </w:r>
    </w:p>
    <w:p w14:paraId="483D45D4" w14:textId="77777777" w:rsidR="00E512D9" w:rsidRPr="00B62E86" w:rsidRDefault="00E512D9" w:rsidP="00B62E86">
      <w:pPr>
        <w:pStyle w:val="PargrafodaLista"/>
        <w:numPr>
          <w:ilvl w:val="0"/>
          <w:numId w:val="71"/>
        </w:numPr>
        <w:rPr>
          <w:rFonts w:ascii="Times New Roman" w:hAnsi="Times New Roman" w:cs="Times New Roman"/>
        </w:rPr>
      </w:pPr>
      <w:r w:rsidRPr="00B62E86">
        <w:rPr>
          <w:rFonts w:ascii="Times New Roman" w:hAnsi="Times New Roman" w:cs="Times New Roman"/>
        </w:rPr>
        <w:t>DS5: grande variância</w:t>
      </w:r>
    </w:p>
    <w:p w14:paraId="71ACA7E9" w14:textId="77777777" w:rsidR="00E512D9" w:rsidRPr="00B62E86" w:rsidRDefault="00E512D9" w:rsidP="00B62E86">
      <w:pPr>
        <w:pStyle w:val="PargrafodaLista"/>
        <w:numPr>
          <w:ilvl w:val="0"/>
          <w:numId w:val="71"/>
        </w:numPr>
        <w:rPr>
          <w:rFonts w:ascii="Times New Roman" w:hAnsi="Times New Roman" w:cs="Times New Roman"/>
        </w:rPr>
      </w:pPr>
      <w:r w:rsidRPr="00B62E86">
        <w:rPr>
          <w:rFonts w:ascii="Times New Roman" w:hAnsi="Times New Roman" w:cs="Times New Roman"/>
        </w:rPr>
        <w:t>DS6: sequencial</w:t>
      </w:r>
    </w:p>
    <w:p w14:paraId="07B283F1" w14:textId="77777777" w:rsidR="00E512D9" w:rsidRPr="00B62E86" w:rsidRDefault="00E512D9" w:rsidP="00B62E86">
      <w:pPr>
        <w:pStyle w:val="PargrafodaLista"/>
        <w:numPr>
          <w:ilvl w:val="0"/>
          <w:numId w:val="71"/>
        </w:numPr>
        <w:rPr>
          <w:rFonts w:ascii="Times New Roman" w:hAnsi="Times New Roman" w:cs="Times New Roman"/>
        </w:rPr>
      </w:pPr>
      <w:r w:rsidRPr="00B62E86">
        <w:rPr>
          <w:rFonts w:ascii="Times New Roman" w:hAnsi="Times New Roman" w:cs="Times New Roman"/>
        </w:rPr>
        <w:t>DS7-DS10: cenários realistas variados</w:t>
      </w:r>
    </w:p>
    <w:p w14:paraId="667C7669" w14:textId="77777777" w:rsidR="00E512D9" w:rsidRPr="00E512D9" w:rsidRDefault="00E512D9" w:rsidP="00B62E86">
      <w:r w:rsidRPr="00E512D9">
        <w:rPr>
          <w:rStyle w:val="Forte"/>
          <w:szCs w:val="22"/>
        </w:rPr>
        <w:t>Resultados médios (DS1-6):</w:t>
      </w:r>
    </w:p>
    <w:p w14:paraId="4FD78D62" w14:textId="77777777" w:rsidR="00E512D9" w:rsidRPr="00B62E86" w:rsidRDefault="00E512D9" w:rsidP="00B62E86">
      <w:pPr>
        <w:pStyle w:val="PargrafodaLista"/>
        <w:numPr>
          <w:ilvl w:val="0"/>
          <w:numId w:val="72"/>
        </w:numPr>
        <w:rPr>
          <w:rFonts w:ascii="Times New Roman" w:hAnsi="Times New Roman" w:cs="Times New Roman"/>
        </w:rPr>
      </w:pPr>
      <w:r w:rsidRPr="00B62E86">
        <w:rPr>
          <w:rFonts w:ascii="Times New Roman" w:hAnsi="Times New Roman" w:cs="Times New Roman"/>
        </w:rPr>
        <w:t>EDT: 81% ±16%</w:t>
      </w:r>
    </w:p>
    <w:p w14:paraId="1B57D061" w14:textId="77777777" w:rsidR="00E512D9" w:rsidRPr="00B62E86" w:rsidRDefault="00E512D9" w:rsidP="00B62E86">
      <w:pPr>
        <w:pStyle w:val="PargrafodaLista"/>
        <w:numPr>
          <w:ilvl w:val="0"/>
          <w:numId w:val="72"/>
        </w:numPr>
        <w:rPr>
          <w:rFonts w:ascii="Times New Roman" w:hAnsi="Times New Roman" w:cs="Times New Roman"/>
        </w:rPr>
      </w:pPr>
      <w:r w:rsidRPr="00B62E86">
        <w:rPr>
          <w:rFonts w:ascii="Times New Roman" w:hAnsi="Times New Roman" w:cs="Times New Roman"/>
        </w:rPr>
        <w:t>SPT: 62% ±28%</w:t>
      </w:r>
    </w:p>
    <w:p w14:paraId="12E1E2AC" w14:textId="77777777" w:rsidR="00E512D9" w:rsidRPr="00B62E86" w:rsidRDefault="00E512D9" w:rsidP="00B62E86">
      <w:pPr>
        <w:pStyle w:val="PargrafodaLista"/>
        <w:numPr>
          <w:ilvl w:val="0"/>
          <w:numId w:val="72"/>
        </w:numPr>
        <w:rPr>
          <w:rFonts w:ascii="Times New Roman" w:hAnsi="Times New Roman" w:cs="Times New Roman"/>
        </w:rPr>
      </w:pPr>
      <w:r w:rsidRPr="00B62E86">
        <w:rPr>
          <w:rFonts w:ascii="Times New Roman" w:hAnsi="Times New Roman" w:cs="Times New Roman"/>
        </w:rPr>
        <w:t>SPT_IMPROVED: 68% ±22%</w:t>
      </w:r>
    </w:p>
    <w:p w14:paraId="7EC19442" w14:textId="77777777" w:rsidR="00E512D9" w:rsidRPr="00B62E86" w:rsidRDefault="00E512D9" w:rsidP="00B62E86">
      <w:pPr>
        <w:pStyle w:val="PargrafodaLista"/>
        <w:numPr>
          <w:ilvl w:val="0"/>
          <w:numId w:val="72"/>
        </w:numPr>
        <w:rPr>
          <w:rFonts w:ascii="Times New Roman" w:hAnsi="Times New Roman" w:cs="Times New Roman"/>
        </w:rPr>
      </w:pPr>
      <w:r w:rsidRPr="00B62E86">
        <w:rPr>
          <w:rFonts w:ascii="Times New Roman" w:hAnsi="Times New Roman" w:cs="Times New Roman"/>
        </w:rPr>
        <w:t>MST: 58% ±30%</w:t>
      </w:r>
    </w:p>
    <w:p w14:paraId="0A1FB7FE" w14:textId="71D016D6" w:rsidR="00E512D9" w:rsidRPr="00EB3F87" w:rsidRDefault="00E512D9" w:rsidP="00EB3F87">
      <w:r w:rsidRPr="00E512D9">
        <w:rPr>
          <w:rStyle w:val="Forte"/>
          <w:szCs w:val="22"/>
        </w:rPr>
        <w:lastRenderedPageBreak/>
        <w:t>Conclusão:</w:t>
      </w:r>
      <w:r w:rsidRPr="00E512D9">
        <w:t xml:space="preserve"> EDT mais estável e consistente, SPT melhor em cenários de grande variância.</w:t>
      </w:r>
    </w:p>
    <w:p w14:paraId="65A4CBFF" w14:textId="77777777" w:rsidR="00E512D9" w:rsidRPr="006E78EA" w:rsidRDefault="00E512D9" w:rsidP="006E78EA">
      <w:pPr>
        <w:pStyle w:val="Ttulo2"/>
        <w:rPr>
          <w:rFonts w:ascii="Times New Roman" w:hAnsi="Times New Roman"/>
        </w:rPr>
      </w:pPr>
      <w:bookmarkStart w:id="40" w:name="_Toc214732037"/>
      <w:r w:rsidRPr="006E78EA">
        <w:t>4.3 Seleção das Melhores Heurísticas</w:t>
      </w:r>
      <w:bookmarkEnd w:id="40"/>
    </w:p>
    <w:p w14:paraId="7E32F5E9" w14:textId="77777777" w:rsidR="00E512D9" w:rsidRPr="006E78EA" w:rsidRDefault="00E512D9" w:rsidP="00B62E86">
      <w:r w:rsidRPr="006E78EA">
        <w:rPr>
          <w:rStyle w:val="Forte"/>
          <w:szCs w:val="22"/>
        </w:rPr>
        <w:t>Heurísticas escolhidas:</w:t>
      </w:r>
    </w:p>
    <w:p w14:paraId="6C181736" w14:textId="335C8EC7" w:rsidR="00E512D9" w:rsidRPr="006E78EA" w:rsidRDefault="006E78EA" w:rsidP="00B62E86">
      <w:r w:rsidRPr="006E78EA">
        <w:rPr>
          <w:noProof/>
        </w:rPr>
        <w:drawing>
          <wp:inline distT="0" distB="0" distL="0" distR="0" wp14:anchorId="00DE35FF" wp14:editId="175CD259">
            <wp:extent cx="4807390" cy="873137"/>
            <wp:effectExtent l="0" t="0" r="6350" b="3175"/>
            <wp:docPr id="1803299206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299206" name="Imagem 1803299206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4235" cy="878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ACFDF" w14:textId="77777777" w:rsidR="00E512D9" w:rsidRPr="006E78EA" w:rsidRDefault="00E512D9" w:rsidP="00B62E86">
      <w:r w:rsidRPr="006E78EA">
        <w:rPr>
          <w:rStyle w:val="Forte"/>
          <w:szCs w:val="22"/>
        </w:rPr>
        <w:t>Justificação:</w:t>
      </w:r>
    </w:p>
    <w:p w14:paraId="21A57EBF" w14:textId="77777777" w:rsidR="00E512D9" w:rsidRPr="00B62E86" w:rsidRDefault="00E512D9" w:rsidP="00B62E86">
      <w:pPr>
        <w:pStyle w:val="PargrafodaLista"/>
        <w:numPr>
          <w:ilvl w:val="0"/>
          <w:numId w:val="73"/>
        </w:numPr>
        <w:rPr>
          <w:rFonts w:ascii="Times New Roman" w:hAnsi="Times New Roman" w:cs="Times New Roman"/>
        </w:rPr>
      </w:pPr>
      <w:r w:rsidRPr="00B62E86">
        <w:rPr>
          <w:rFonts w:ascii="Times New Roman" w:hAnsi="Times New Roman" w:cs="Times New Roman"/>
        </w:rPr>
        <w:t>EDT: melhor qualidade, estável, confiável</w:t>
      </w:r>
    </w:p>
    <w:p w14:paraId="64FC2BF8" w14:textId="77777777" w:rsidR="00E512D9" w:rsidRPr="00B62E86" w:rsidRDefault="00E512D9" w:rsidP="00B62E86">
      <w:pPr>
        <w:pStyle w:val="PargrafodaLista"/>
        <w:numPr>
          <w:ilvl w:val="0"/>
          <w:numId w:val="73"/>
        </w:numPr>
        <w:rPr>
          <w:rFonts w:ascii="Times New Roman" w:hAnsi="Times New Roman" w:cs="Times New Roman"/>
        </w:rPr>
      </w:pPr>
      <w:r w:rsidRPr="00B62E86">
        <w:rPr>
          <w:rFonts w:ascii="Times New Roman" w:hAnsi="Times New Roman" w:cs="Times New Roman"/>
        </w:rPr>
        <w:t>SPT: mais rápida, escalável, complementar ao EDT</w:t>
      </w:r>
    </w:p>
    <w:p w14:paraId="392FA6FB" w14:textId="77777777" w:rsidR="00E512D9" w:rsidRPr="00B62E86" w:rsidRDefault="00E512D9" w:rsidP="00B62E86">
      <w:pPr>
        <w:pStyle w:val="PargrafodaLista"/>
        <w:numPr>
          <w:ilvl w:val="0"/>
          <w:numId w:val="73"/>
        </w:numPr>
        <w:rPr>
          <w:rFonts w:ascii="Times New Roman" w:hAnsi="Times New Roman" w:cs="Times New Roman"/>
        </w:rPr>
      </w:pPr>
      <w:r w:rsidRPr="00B62E86">
        <w:rPr>
          <w:rFonts w:ascii="Times New Roman" w:hAnsi="Times New Roman" w:cs="Times New Roman"/>
        </w:rPr>
        <w:t>SPT_IMPROVED: pouco ganho, mais lenta</w:t>
      </w:r>
    </w:p>
    <w:p w14:paraId="7425B582" w14:textId="77777777" w:rsidR="00E512D9" w:rsidRPr="00B62E86" w:rsidRDefault="00E512D9" w:rsidP="00B62E86">
      <w:pPr>
        <w:pStyle w:val="PargrafodaLista"/>
        <w:numPr>
          <w:ilvl w:val="0"/>
          <w:numId w:val="73"/>
        </w:numPr>
        <w:rPr>
          <w:rFonts w:ascii="Times New Roman" w:hAnsi="Times New Roman" w:cs="Times New Roman"/>
        </w:rPr>
      </w:pPr>
      <w:r w:rsidRPr="00B62E86">
        <w:rPr>
          <w:rFonts w:ascii="Times New Roman" w:hAnsi="Times New Roman" w:cs="Times New Roman"/>
        </w:rPr>
        <w:t>MST: pior de todas, ignora ETA</w:t>
      </w:r>
    </w:p>
    <w:p w14:paraId="010ED9B1" w14:textId="77777777" w:rsidR="006E78EA" w:rsidRPr="006E78EA" w:rsidRDefault="006E78EA" w:rsidP="006E78EA">
      <w:pPr>
        <w:pStyle w:val="Ttulo2"/>
        <w:rPr>
          <w:rFonts w:ascii="Times New Roman" w:hAnsi="Times New Roman"/>
        </w:rPr>
      </w:pPr>
      <w:bookmarkStart w:id="41" w:name="_Toc214732038"/>
      <w:r w:rsidRPr="006E78EA">
        <w:t>4.4 Prova de Escalabilidade (30 navios)</w:t>
      </w:r>
      <w:bookmarkEnd w:id="41"/>
    </w:p>
    <w:p w14:paraId="4523D6FD" w14:textId="77777777" w:rsidR="00B62E86" w:rsidRDefault="006E78EA" w:rsidP="00B62E86">
      <w:r w:rsidRPr="006E78EA">
        <w:rPr>
          <w:rStyle w:val="Forte"/>
          <w:szCs w:val="22"/>
        </w:rPr>
        <w:t>Contexto:</w:t>
      </w:r>
      <w:r w:rsidRPr="006E78EA">
        <w:t xml:space="preserve"> 30! permutações → força bruta inviável</w:t>
      </w:r>
    </w:p>
    <w:p w14:paraId="31C21A77" w14:textId="70D8B850" w:rsidR="006E78EA" w:rsidRPr="006E78EA" w:rsidRDefault="006E78EA" w:rsidP="00B62E86">
      <w:r w:rsidRPr="006E78EA">
        <w:rPr>
          <w:rStyle w:val="Forte"/>
          <w:szCs w:val="22"/>
        </w:rPr>
        <w:t>Resultados:</w:t>
      </w:r>
    </w:p>
    <w:p w14:paraId="7044BF20" w14:textId="30804F91" w:rsidR="00E512D9" w:rsidRPr="006E78EA" w:rsidRDefault="006E78EA" w:rsidP="00B62E86">
      <w:r>
        <w:rPr>
          <w:noProof/>
        </w:rPr>
        <w:drawing>
          <wp:inline distT="0" distB="0" distL="0" distR="0" wp14:anchorId="45793349" wp14:editId="58BE4B55">
            <wp:extent cx="4806950" cy="1567394"/>
            <wp:effectExtent l="0" t="0" r="0" b="0"/>
            <wp:docPr id="1564507286" name="Imagem 25" descr="Uma imagem com captura de ecrã, text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507286" name="Imagem 25" descr="Uma imagem com captura de ecrã, texto&#10;&#10;Os conteúdos gerados por IA podem estar incorretos.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2524" cy="1578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C8BE4" w14:textId="21B9E61F" w:rsidR="006E78EA" w:rsidRDefault="006E78EA" w:rsidP="00B62E86">
      <w:r w:rsidRPr="006E78EA">
        <w:rPr>
          <w:rStyle w:val="Forte"/>
          <w:szCs w:val="22"/>
        </w:rPr>
        <w:t>Conclusão:</w:t>
      </w:r>
      <w:r w:rsidRPr="006E78EA">
        <w:t xml:space="preserve"> EDT e SPT são escaláveis, rápidas (&lt;0.1s) e superam explosão combinatória.</w:t>
      </w:r>
    </w:p>
    <w:p w14:paraId="356C6600" w14:textId="77777777" w:rsidR="006E78EA" w:rsidRDefault="006E78EA" w:rsidP="00E512D9">
      <w:pPr>
        <w:pStyle w:val="NormalWeb"/>
        <w:jc w:val="both"/>
        <w:rPr>
          <w:sz w:val="22"/>
          <w:szCs w:val="22"/>
        </w:rPr>
      </w:pPr>
    </w:p>
    <w:p w14:paraId="6819140D" w14:textId="77777777" w:rsidR="006E78EA" w:rsidRDefault="006E78EA" w:rsidP="00E512D9">
      <w:pPr>
        <w:pStyle w:val="NormalWeb"/>
        <w:jc w:val="both"/>
        <w:rPr>
          <w:sz w:val="22"/>
          <w:szCs w:val="22"/>
        </w:rPr>
      </w:pPr>
    </w:p>
    <w:p w14:paraId="50B1AE48" w14:textId="77777777" w:rsidR="006E78EA" w:rsidRDefault="006E78EA" w:rsidP="00E512D9">
      <w:pPr>
        <w:pStyle w:val="NormalWeb"/>
        <w:jc w:val="both"/>
        <w:rPr>
          <w:sz w:val="22"/>
          <w:szCs w:val="22"/>
        </w:rPr>
      </w:pPr>
    </w:p>
    <w:p w14:paraId="50013CA9" w14:textId="77777777" w:rsidR="006E78EA" w:rsidRDefault="006E78EA" w:rsidP="00E512D9">
      <w:pPr>
        <w:pStyle w:val="NormalWeb"/>
        <w:jc w:val="both"/>
        <w:rPr>
          <w:sz w:val="22"/>
          <w:szCs w:val="22"/>
        </w:rPr>
      </w:pPr>
    </w:p>
    <w:p w14:paraId="237E4699" w14:textId="77777777" w:rsidR="006E78EA" w:rsidRDefault="006E78EA" w:rsidP="00E512D9">
      <w:pPr>
        <w:pStyle w:val="NormalWeb"/>
        <w:jc w:val="both"/>
        <w:rPr>
          <w:sz w:val="22"/>
          <w:szCs w:val="22"/>
        </w:rPr>
      </w:pPr>
    </w:p>
    <w:p w14:paraId="6840DF27" w14:textId="77777777" w:rsidR="00EB3F87" w:rsidRDefault="00EB3F87">
      <w:pPr>
        <w:spacing w:line="240" w:lineRule="auto"/>
        <w:jc w:val="left"/>
        <w:rPr>
          <w:rStyle w:val="Forte"/>
          <w:rFonts w:asciiTheme="majorHAnsi" w:hAnsiTheme="majorHAnsi" w:cs="Times New Roman"/>
          <w:bCs w:val="0"/>
          <w:sz w:val="24"/>
        </w:rPr>
      </w:pPr>
      <w:r>
        <w:rPr>
          <w:rStyle w:val="Forte"/>
          <w:b w:val="0"/>
          <w:bCs w:val="0"/>
        </w:rPr>
        <w:br w:type="page"/>
      </w:r>
    </w:p>
    <w:p w14:paraId="45C6C059" w14:textId="69366EAD" w:rsidR="006E78EA" w:rsidRPr="006E78EA" w:rsidRDefault="006E78EA" w:rsidP="006E78EA">
      <w:pPr>
        <w:pStyle w:val="Ttulo1"/>
      </w:pPr>
      <w:bookmarkStart w:id="42" w:name="_Toc214732039"/>
      <w:r w:rsidRPr="006E78EA">
        <w:rPr>
          <w:rStyle w:val="Forte"/>
          <w:b/>
          <w:bCs w:val="0"/>
        </w:rPr>
        <w:lastRenderedPageBreak/>
        <w:t>5. US 3.4.5 – ADAPTAÇÃO PARA MÚLTIPLAS GRUAS</w:t>
      </w:r>
      <w:bookmarkEnd w:id="42"/>
    </w:p>
    <w:p w14:paraId="1B753A4E" w14:textId="0FEFC7D4" w:rsidR="006E78EA" w:rsidRPr="006E78EA" w:rsidRDefault="006E78EA" w:rsidP="00B62E86">
      <w:r w:rsidRPr="006E78EA">
        <w:t xml:space="preserve">Esta secção descreve a extensão do agendamento de navios para suportar </w:t>
      </w:r>
      <w:r w:rsidRPr="006E78EA">
        <w:rPr>
          <w:rStyle w:val="Forte"/>
          <w:szCs w:val="22"/>
        </w:rPr>
        <w:t>múltiplas gruas</w:t>
      </w:r>
      <w:r w:rsidRPr="006E78EA">
        <w:t>, útil em cenários onde a solução single-</w:t>
      </w:r>
      <w:proofErr w:type="spellStart"/>
      <w:r w:rsidRPr="006E78EA">
        <w:t>crane</w:t>
      </w:r>
      <w:proofErr w:type="spellEnd"/>
      <w:r w:rsidRPr="006E78EA">
        <w:t xml:space="preserve"> gera atrasos inaceitáveis.</w:t>
      </w:r>
    </w:p>
    <w:p w14:paraId="7B4A8A0A" w14:textId="77777777" w:rsidR="006E78EA" w:rsidRPr="006E78EA" w:rsidRDefault="006E78EA" w:rsidP="006E78EA">
      <w:pPr>
        <w:pStyle w:val="Ttulo2"/>
      </w:pPr>
      <w:bookmarkStart w:id="43" w:name="_Toc214732040"/>
      <w:r w:rsidRPr="006E78EA">
        <w:t>5.1 Extensão do Problema</w:t>
      </w:r>
      <w:bookmarkEnd w:id="43"/>
    </w:p>
    <w:p w14:paraId="759E9B50" w14:textId="77777777" w:rsidR="006E78EA" w:rsidRPr="006E78EA" w:rsidRDefault="006E78EA" w:rsidP="00B62E86">
      <w:r w:rsidRPr="006E78EA">
        <w:rPr>
          <w:rStyle w:val="Forte"/>
          <w:szCs w:val="22"/>
        </w:rPr>
        <w:t>Motivação:</w:t>
      </w:r>
    </w:p>
    <w:p w14:paraId="60B94BAA" w14:textId="77777777" w:rsidR="006E78EA" w:rsidRPr="00B62E86" w:rsidRDefault="006E78EA" w:rsidP="00B62E86">
      <w:pPr>
        <w:pStyle w:val="PargrafodaLista"/>
        <w:numPr>
          <w:ilvl w:val="0"/>
          <w:numId w:val="74"/>
        </w:numPr>
        <w:rPr>
          <w:rFonts w:ascii="Times New Roman" w:hAnsi="Times New Roman" w:cs="Times New Roman"/>
        </w:rPr>
      </w:pPr>
      <w:r w:rsidRPr="00B62E86">
        <w:rPr>
          <w:rFonts w:ascii="Times New Roman" w:hAnsi="Times New Roman" w:cs="Times New Roman"/>
        </w:rPr>
        <w:t xml:space="preserve">A implementação base (US 3.4.2) usa </w:t>
      </w:r>
      <w:r w:rsidRPr="00B62E86">
        <w:rPr>
          <w:rStyle w:val="Forte"/>
          <w:rFonts w:ascii="Times New Roman" w:hAnsi="Times New Roman" w:cs="Times New Roman"/>
          <w:szCs w:val="22"/>
        </w:rPr>
        <w:t>apenas 1 grua por operação</w:t>
      </w:r>
      <w:r w:rsidRPr="00B62E86">
        <w:rPr>
          <w:rFonts w:ascii="Times New Roman" w:hAnsi="Times New Roman" w:cs="Times New Roman"/>
        </w:rPr>
        <w:t>, mesmo que outras estejam disponíveis.</w:t>
      </w:r>
    </w:p>
    <w:p w14:paraId="3F989F7C" w14:textId="77777777" w:rsidR="006E78EA" w:rsidRPr="00B62E86" w:rsidRDefault="006E78EA" w:rsidP="00B62E86">
      <w:pPr>
        <w:pStyle w:val="PargrafodaLista"/>
        <w:numPr>
          <w:ilvl w:val="0"/>
          <w:numId w:val="74"/>
        </w:numPr>
        <w:rPr>
          <w:rFonts w:ascii="Times New Roman" w:hAnsi="Times New Roman" w:cs="Times New Roman"/>
        </w:rPr>
      </w:pPr>
      <w:r w:rsidRPr="00B62E86">
        <w:rPr>
          <w:rFonts w:ascii="Times New Roman" w:hAnsi="Times New Roman" w:cs="Times New Roman"/>
        </w:rPr>
        <w:t>Problemas típicos:</w:t>
      </w:r>
    </w:p>
    <w:p w14:paraId="5D2B3302" w14:textId="77777777" w:rsidR="006E78EA" w:rsidRPr="00B62E86" w:rsidRDefault="006E78EA" w:rsidP="00B62E86">
      <w:pPr>
        <w:pStyle w:val="PargrafodaLista"/>
        <w:numPr>
          <w:ilvl w:val="1"/>
          <w:numId w:val="74"/>
        </w:numPr>
        <w:rPr>
          <w:rFonts w:ascii="Times New Roman" w:hAnsi="Times New Roman" w:cs="Times New Roman"/>
        </w:rPr>
      </w:pPr>
      <w:r w:rsidRPr="00B62E86">
        <w:rPr>
          <w:rFonts w:ascii="Times New Roman" w:hAnsi="Times New Roman" w:cs="Times New Roman"/>
        </w:rPr>
        <w:t>Navios grandes bloqueiam cais por muitas horas.</w:t>
      </w:r>
    </w:p>
    <w:p w14:paraId="5D50C132" w14:textId="77777777" w:rsidR="006E78EA" w:rsidRPr="00B62E86" w:rsidRDefault="006E78EA" w:rsidP="00B62E86">
      <w:pPr>
        <w:pStyle w:val="PargrafodaLista"/>
        <w:numPr>
          <w:ilvl w:val="1"/>
          <w:numId w:val="74"/>
        </w:numPr>
        <w:rPr>
          <w:rFonts w:ascii="Times New Roman" w:hAnsi="Times New Roman" w:cs="Times New Roman"/>
        </w:rPr>
      </w:pPr>
      <w:r w:rsidRPr="00B62E86">
        <w:rPr>
          <w:rFonts w:ascii="Times New Roman" w:hAnsi="Times New Roman" w:cs="Times New Roman"/>
        </w:rPr>
        <w:t>Deadlines apertados não são cumpridos com 1 grua.</w:t>
      </w:r>
    </w:p>
    <w:p w14:paraId="7E108376" w14:textId="77777777" w:rsidR="006E78EA" w:rsidRPr="00B62E86" w:rsidRDefault="006E78EA" w:rsidP="00B62E86">
      <w:pPr>
        <w:pStyle w:val="PargrafodaLista"/>
        <w:numPr>
          <w:ilvl w:val="1"/>
          <w:numId w:val="74"/>
        </w:numPr>
        <w:rPr>
          <w:rFonts w:ascii="Times New Roman" w:hAnsi="Times New Roman" w:cs="Times New Roman"/>
        </w:rPr>
      </w:pPr>
      <w:r w:rsidRPr="00B62E86">
        <w:rPr>
          <w:rFonts w:ascii="Times New Roman" w:hAnsi="Times New Roman" w:cs="Times New Roman"/>
        </w:rPr>
        <w:t>Recursos ociosos (gruas paradas) enquanto há atrasos.</w:t>
      </w:r>
    </w:p>
    <w:p w14:paraId="5A904013" w14:textId="77777777" w:rsidR="006E78EA" w:rsidRPr="006E78EA" w:rsidRDefault="006E78EA" w:rsidP="00B62E86">
      <w:r w:rsidRPr="006E78EA">
        <w:rPr>
          <w:rStyle w:val="Forte"/>
          <w:szCs w:val="22"/>
        </w:rPr>
        <w:t>Solução Proposta:</w:t>
      </w:r>
    </w:p>
    <w:p w14:paraId="6AF6FCA1" w14:textId="77777777" w:rsidR="006E78EA" w:rsidRPr="00B62E86" w:rsidRDefault="006E78EA" w:rsidP="00B62E86">
      <w:pPr>
        <w:pStyle w:val="PargrafodaLista"/>
        <w:numPr>
          <w:ilvl w:val="0"/>
          <w:numId w:val="75"/>
        </w:numPr>
        <w:rPr>
          <w:rFonts w:ascii="Times New Roman" w:hAnsi="Times New Roman" w:cs="Times New Roman"/>
        </w:rPr>
      </w:pPr>
      <w:r w:rsidRPr="00B62E86">
        <w:rPr>
          <w:rFonts w:ascii="Times New Roman" w:hAnsi="Times New Roman" w:cs="Times New Roman"/>
        </w:rPr>
        <w:t xml:space="preserve">Permitir </w:t>
      </w:r>
      <w:r w:rsidRPr="00B62E86">
        <w:rPr>
          <w:rStyle w:val="Forte"/>
          <w:rFonts w:ascii="Times New Roman" w:hAnsi="Times New Roman" w:cs="Times New Roman"/>
          <w:szCs w:val="22"/>
        </w:rPr>
        <w:t>uso paralelo de N gruas</w:t>
      </w:r>
      <w:r w:rsidRPr="00B62E86">
        <w:rPr>
          <w:rFonts w:ascii="Times New Roman" w:hAnsi="Times New Roman" w:cs="Times New Roman"/>
        </w:rPr>
        <w:t xml:space="preserve"> por navio:</w:t>
      </w:r>
    </w:p>
    <w:p w14:paraId="13B9589D" w14:textId="41C70644" w:rsidR="006E78EA" w:rsidRPr="006E78EA" w:rsidRDefault="006E78EA" w:rsidP="00B62E86">
      <w:r>
        <w:rPr>
          <w:noProof/>
        </w:rPr>
        <w:drawing>
          <wp:inline distT="0" distB="0" distL="0" distR="0" wp14:anchorId="0B4848F4" wp14:editId="2B3F6DC4">
            <wp:extent cx="4092166" cy="463848"/>
            <wp:effectExtent l="0" t="0" r="0" b="6350"/>
            <wp:docPr id="417764670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764670" name="Imagem 417764670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3833" cy="47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B42B7" w14:textId="77777777" w:rsidR="006E78EA" w:rsidRPr="006E78EA" w:rsidRDefault="006E78EA" w:rsidP="00B62E86">
      <w:r w:rsidRPr="006E78EA">
        <w:rPr>
          <w:rStyle w:val="Forte"/>
          <w:szCs w:val="22"/>
        </w:rPr>
        <w:t>Exemplo:</w:t>
      </w:r>
    </w:p>
    <w:p w14:paraId="706B1E86" w14:textId="77777777" w:rsidR="006E78EA" w:rsidRPr="00B62E86" w:rsidRDefault="006E78EA" w:rsidP="00B62E86">
      <w:pPr>
        <w:pStyle w:val="PargrafodaLista"/>
        <w:numPr>
          <w:ilvl w:val="0"/>
          <w:numId w:val="75"/>
        </w:numPr>
        <w:rPr>
          <w:rFonts w:ascii="Times New Roman" w:hAnsi="Times New Roman" w:cs="Times New Roman"/>
        </w:rPr>
      </w:pPr>
      <w:r w:rsidRPr="00B62E86">
        <w:rPr>
          <w:rFonts w:ascii="Times New Roman" w:hAnsi="Times New Roman" w:cs="Times New Roman"/>
        </w:rPr>
        <w:t>12h com 1 grua → 6h com 2 gruas → 4h com 3 gruas.</w:t>
      </w:r>
    </w:p>
    <w:p w14:paraId="587EF5C9" w14:textId="77777777" w:rsidR="006E78EA" w:rsidRPr="006E78EA" w:rsidRDefault="006E78EA" w:rsidP="00B62E86">
      <w:r w:rsidRPr="006E78EA">
        <w:rPr>
          <w:rStyle w:val="Forte"/>
          <w:szCs w:val="22"/>
        </w:rPr>
        <w:t>Restrições (US 3.4.5):</w:t>
      </w:r>
    </w:p>
    <w:p w14:paraId="19A80AA5" w14:textId="77777777" w:rsidR="006E78EA" w:rsidRPr="00B62E86" w:rsidRDefault="006E78EA" w:rsidP="00B62E86">
      <w:pPr>
        <w:pStyle w:val="PargrafodaLista"/>
        <w:numPr>
          <w:ilvl w:val="0"/>
          <w:numId w:val="76"/>
        </w:numPr>
        <w:rPr>
          <w:rFonts w:ascii="Times New Roman" w:hAnsi="Times New Roman" w:cs="Times New Roman"/>
        </w:rPr>
      </w:pPr>
      <w:r w:rsidRPr="00B62E86">
        <w:rPr>
          <w:rFonts w:ascii="Times New Roman" w:hAnsi="Times New Roman" w:cs="Times New Roman"/>
        </w:rPr>
        <w:t xml:space="preserve">Tentar </w:t>
      </w:r>
      <w:r w:rsidRPr="00B62E86">
        <w:rPr>
          <w:rStyle w:val="Forte"/>
          <w:rFonts w:ascii="Times New Roman" w:hAnsi="Times New Roman" w:cs="Times New Roman"/>
          <w:szCs w:val="22"/>
        </w:rPr>
        <w:t>single-</w:t>
      </w:r>
      <w:proofErr w:type="spellStart"/>
      <w:r w:rsidRPr="00B62E86">
        <w:rPr>
          <w:rStyle w:val="Forte"/>
          <w:rFonts w:ascii="Times New Roman" w:hAnsi="Times New Roman" w:cs="Times New Roman"/>
          <w:szCs w:val="22"/>
        </w:rPr>
        <w:t>crane</w:t>
      </w:r>
      <w:proofErr w:type="spellEnd"/>
      <w:r w:rsidRPr="00B62E86">
        <w:rPr>
          <w:rFonts w:ascii="Times New Roman" w:hAnsi="Times New Roman" w:cs="Times New Roman"/>
        </w:rPr>
        <w:t xml:space="preserve"> primeiro.</w:t>
      </w:r>
    </w:p>
    <w:p w14:paraId="5EAD21A0" w14:textId="77777777" w:rsidR="006E78EA" w:rsidRPr="00B62E86" w:rsidRDefault="006E78EA" w:rsidP="00B62E86">
      <w:pPr>
        <w:pStyle w:val="PargrafodaLista"/>
        <w:numPr>
          <w:ilvl w:val="0"/>
          <w:numId w:val="76"/>
        </w:numPr>
        <w:rPr>
          <w:rFonts w:ascii="Times New Roman" w:hAnsi="Times New Roman" w:cs="Times New Roman"/>
        </w:rPr>
      </w:pPr>
      <w:r w:rsidRPr="00B62E86">
        <w:rPr>
          <w:rFonts w:ascii="Times New Roman" w:hAnsi="Times New Roman" w:cs="Times New Roman"/>
        </w:rPr>
        <w:t xml:space="preserve">Usar </w:t>
      </w:r>
      <w:proofErr w:type="spellStart"/>
      <w:r w:rsidRPr="00B62E86">
        <w:rPr>
          <w:rFonts w:ascii="Times New Roman" w:hAnsi="Times New Roman" w:cs="Times New Roman"/>
        </w:rPr>
        <w:t>multi-crane</w:t>
      </w:r>
      <w:proofErr w:type="spellEnd"/>
      <w:r w:rsidRPr="00B62E86">
        <w:rPr>
          <w:rFonts w:ascii="Times New Roman" w:hAnsi="Times New Roman" w:cs="Times New Roman"/>
        </w:rPr>
        <w:t xml:space="preserve"> </w:t>
      </w:r>
      <w:r w:rsidRPr="00B62E86">
        <w:rPr>
          <w:rStyle w:val="Forte"/>
          <w:rFonts w:ascii="Times New Roman" w:hAnsi="Times New Roman" w:cs="Times New Roman"/>
          <w:szCs w:val="22"/>
        </w:rPr>
        <w:t>só se houver atraso &gt; 0</w:t>
      </w:r>
      <w:r w:rsidRPr="00B62E86">
        <w:rPr>
          <w:rFonts w:ascii="Times New Roman" w:hAnsi="Times New Roman" w:cs="Times New Roman"/>
        </w:rPr>
        <w:t>.</w:t>
      </w:r>
    </w:p>
    <w:p w14:paraId="32EFCE1E" w14:textId="77777777" w:rsidR="006E78EA" w:rsidRPr="00B62E86" w:rsidRDefault="006E78EA" w:rsidP="00B62E86">
      <w:pPr>
        <w:pStyle w:val="PargrafodaLista"/>
        <w:numPr>
          <w:ilvl w:val="0"/>
          <w:numId w:val="76"/>
        </w:numPr>
        <w:rPr>
          <w:rFonts w:ascii="Times New Roman" w:hAnsi="Times New Roman" w:cs="Times New Roman"/>
        </w:rPr>
      </w:pPr>
      <w:r w:rsidRPr="00B62E86">
        <w:rPr>
          <w:rFonts w:ascii="Times New Roman" w:hAnsi="Times New Roman" w:cs="Times New Roman"/>
        </w:rPr>
        <w:t xml:space="preserve">Minimizar </w:t>
      </w:r>
      <w:r w:rsidRPr="00B62E86">
        <w:rPr>
          <w:rStyle w:val="Forte"/>
          <w:rFonts w:ascii="Times New Roman" w:hAnsi="Times New Roman" w:cs="Times New Roman"/>
          <w:szCs w:val="22"/>
        </w:rPr>
        <w:t>atraso total</w:t>
      </w:r>
      <w:r w:rsidRPr="00B62E86">
        <w:rPr>
          <w:rFonts w:ascii="Times New Roman" w:hAnsi="Times New Roman" w:cs="Times New Roman"/>
        </w:rPr>
        <w:t>.</w:t>
      </w:r>
    </w:p>
    <w:p w14:paraId="34C32A51" w14:textId="77777777" w:rsidR="006E78EA" w:rsidRPr="00B62E86" w:rsidRDefault="006E78EA" w:rsidP="00B62E86">
      <w:pPr>
        <w:pStyle w:val="PargrafodaLista"/>
        <w:numPr>
          <w:ilvl w:val="0"/>
          <w:numId w:val="76"/>
        </w:numPr>
        <w:rPr>
          <w:rFonts w:ascii="Times New Roman" w:hAnsi="Times New Roman" w:cs="Times New Roman"/>
        </w:rPr>
      </w:pPr>
      <w:r w:rsidRPr="00B62E86">
        <w:rPr>
          <w:rFonts w:ascii="Times New Roman" w:hAnsi="Times New Roman" w:cs="Times New Roman"/>
        </w:rPr>
        <w:t xml:space="preserve">Minimizar </w:t>
      </w:r>
      <w:r w:rsidRPr="00B62E86">
        <w:rPr>
          <w:rStyle w:val="Forte"/>
          <w:rFonts w:ascii="Times New Roman" w:hAnsi="Times New Roman" w:cs="Times New Roman"/>
          <w:szCs w:val="22"/>
        </w:rPr>
        <w:t>uso de gruas extra</w:t>
      </w:r>
      <w:r w:rsidRPr="00B62E86">
        <w:rPr>
          <w:rFonts w:ascii="Times New Roman" w:hAnsi="Times New Roman" w:cs="Times New Roman"/>
        </w:rPr>
        <w:t xml:space="preserve"> (horas-grua adicionais).</w:t>
      </w:r>
    </w:p>
    <w:p w14:paraId="3E3B41F6" w14:textId="77777777" w:rsidR="006E78EA" w:rsidRPr="00B62E86" w:rsidRDefault="006E78EA" w:rsidP="00B62E86">
      <w:pPr>
        <w:pStyle w:val="PargrafodaLista"/>
        <w:numPr>
          <w:ilvl w:val="0"/>
          <w:numId w:val="76"/>
        </w:numPr>
        <w:rPr>
          <w:rFonts w:ascii="Times New Roman" w:hAnsi="Times New Roman" w:cs="Times New Roman"/>
        </w:rPr>
      </w:pPr>
      <w:r w:rsidRPr="00B62E86">
        <w:rPr>
          <w:rFonts w:ascii="Times New Roman" w:hAnsi="Times New Roman" w:cs="Times New Roman"/>
        </w:rPr>
        <w:t xml:space="preserve">Fornecer </w:t>
      </w:r>
      <w:r w:rsidRPr="00B62E86">
        <w:rPr>
          <w:rStyle w:val="Forte"/>
          <w:rFonts w:ascii="Times New Roman" w:hAnsi="Times New Roman" w:cs="Times New Roman"/>
          <w:szCs w:val="22"/>
        </w:rPr>
        <w:t>recomendação inteligente</w:t>
      </w:r>
      <w:r w:rsidRPr="00B62E86">
        <w:rPr>
          <w:rFonts w:ascii="Times New Roman" w:hAnsi="Times New Roman" w:cs="Times New Roman"/>
        </w:rPr>
        <w:t>.</w:t>
      </w:r>
    </w:p>
    <w:p w14:paraId="7901428C" w14:textId="2BFCB09F" w:rsidR="006E78EA" w:rsidRDefault="006E78EA" w:rsidP="006E78EA">
      <w:pPr>
        <w:pStyle w:val="PargrafodaLista"/>
        <w:numPr>
          <w:ilvl w:val="0"/>
          <w:numId w:val="76"/>
        </w:numPr>
        <w:rPr>
          <w:rFonts w:ascii="Times New Roman" w:hAnsi="Times New Roman" w:cs="Times New Roman"/>
        </w:rPr>
      </w:pPr>
      <w:r w:rsidRPr="00B62E86">
        <w:rPr>
          <w:rFonts w:ascii="Times New Roman" w:hAnsi="Times New Roman" w:cs="Times New Roman"/>
        </w:rPr>
        <w:t xml:space="preserve">Limitar a </w:t>
      </w:r>
      <w:r w:rsidRPr="00B62E86">
        <w:rPr>
          <w:rStyle w:val="Forte"/>
          <w:rFonts w:ascii="Times New Roman" w:hAnsi="Times New Roman" w:cs="Times New Roman"/>
          <w:szCs w:val="22"/>
        </w:rPr>
        <w:t>n ≤ 4 navios</w:t>
      </w:r>
      <w:r w:rsidRPr="00B62E86">
        <w:rPr>
          <w:rFonts w:ascii="Times New Roman" w:hAnsi="Times New Roman" w:cs="Times New Roman"/>
        </w:rPr>
        <w:t xml:space="preserve"> (complexidade).</w:t>
      </w:r>
    </w:p>
    <w:p w14:paraId="712B00C3" w14:textId="77777777" w:rsidR="00EB3F87" w:rsidRPr="00EB3F87" w:rsidRDefault="00EB3F87" w:rsidP="00EB3F87">
      <w:pPr>
        <w:rPr>
          <w:rStyle w:val="Forte"/>
          <w:rFonts w:cs="Times New Roman"/>
          <w:b w:val="0"/>
          <w:bCs w:val="0"/>
          <w:szCs w:val="20"/>
        </w:rPr>
      </w:pPr>
    </w:p>
    <w:p w14:paraId="79B15153" w14:textId="110146AE" w:rsidR="006E78EA" w:rsidRPr="006E78EA" w:rsidRDefault="006E78EA" w:rsidP="00B62E86">
      <w:r w:rsidRPr="006E78EA">
        <w:rPr>
          <w:rStyle w:val="Forte"/>
          <w:szCs w:val="22"/>
        </w:rPr>
        <w:t>Função Objetivo (duas fases):</w:t>
      </w:r>
    </w:p>
    <w:p w14:paraId="543C79B0" w14:textId="290E8372" w:rsidR="006E78EA" w:rsidRDefault="006E78EA" w:rsidP="00B62E86">
      <w:r>
        <w:rPr>
          <w:noProof/>
        </w:rPr>
        <w:drawing>
          <wp:inline distT="0" distB="0" distL="0" distR="0" wp14:anchorId="2CD5741F" wp14:editId="1D438A89">
            <wp:extent cx="4526733" cy="615727"/>
            <wp:effectExtent l="0" t="0" r="0" b="0"/>
            <wp:docPr id="485566032" name="Imagem 27" descr="Uma imagem com Tipo de letra, texto, captura de ecrã, Gráficos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566032" name="Imagem 27" descr="Uma imagem com Tipo de letra, texto, captura de ecrã, Gráficos&#10;&#10;Os conteúdos gerados por IA podem estar incorretos.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8387" cy="621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2A2FC" w14:textId="5941EACF" w:rsidR="006E78EA" w:rsidRDefault="006E78EA" w:rsidP="00B62E86">
      <w:pPr>
        <w:pStyle w:val="PargrafodaLista"/>
        <w:numPr>
          <w:ilvl w:val="0"/>
          <w:numId w:val="75"/>
        </w:numPr>
        <w:rPr>
          <w:rFonts w:ascii="Times New Roman" w:hAnsi="Times New Roman" w:cs="Times New Roman"/>
        </w:rPr>
      </w:pPr>
      <w:r w:rsidRPr="00B62E86">
        <w:rPr>
          <w:rFonts w:ascii="Times New Roman" w:hAnsi="Times New Roman" w:cs="Times New Roman"/>
        </w:rPr>
        <w:t>Segunda fase evita uso desnecessário de recursos quando várias soluções atingem atraso zero.</w:t>
      </w:r>
    </w:p>
    <w:p w14:paraId="35F01C3A" w14:textId="77777777" w:rsidR="00EB3F87" w:rsidRPr="00EB3F87" w:rsidRDefault="00EB3F87" w:rsidP="00EB3F87">
      <w:pPr>
        <w:rPr>
          <w:rFonts w:cs="Times New Roman"/>
        </w:rPr>
      </w:pPr>
    </w:p>
    <w:p w14:paraId="1B8B642E" w14:textId="77777777" w:rsidR="006E78EA" w:rsidRDefault="006E78EA" w:rsidP="006E78EA">
      <w:pPr>
        <w:pStyle w:val="Ttulo2"/>
        <w:rPr>
          <w:rFonts w:ascii="Times New Roman" w:hAnsi="Times New Roman"/>
          <w:sz w:val="27"/>
          <w:szCs w:val="27"/>
        </w:rPr>
      </w:pPr>
      <w:bookmarkStart w:id="44" w:name="_Toc214732041"/>
      <w:r>
        <w:lastRenderedPageBreak/>
        <w:t>5.2 Implementação</w:t>
      </w:r>
      <w:bookmarkEnd w:id="44"/>
    </w:p>
    <w:p w14:paraId="4D8F08CF" w14:textId="77777777" w:rsidR="006E78EA" w:rsidRDefault="006E78EA" w:rsidP="006E78EA">
      <w:pPr>
        <w:pStyle w:val="Ttulo3"/>
      </w:pPr>
      <w:bookmarkStart w:id="45" w:name="_Toc214732042"/>
      <w:r>
        <w:t>5.2.1 Estrutura de Dados</w:t>
      </w:r>
      <w:bookmarkEnd w:id="45"/>
    </w:p>
    <w:p w14:paraId="0351CDB6" w14:textId="77777777" w:rsidR="006E78EA" w:rsidRPr="006E78EA" w:rsidRDefault="006E78EA" w:rsidP="00B62E86">
      <w:r w:rsidRPr="006E78EA">
        <w:rPr>
          <w:rStyle w:val="Forte"/>
          <w:szCs w:val="22"/>
        </w:rPr>
        <w:t>Single-</w:t>
      </w:r>
      <w:proofErr w:type="spellStart"/>
      <w:r w:rsidRPr="006E78EA">
        <w:rPr>
          <w:rStyle w:val="Forte"/>
          <w:szCs w:val="22"/>
        </w:rPr>
        <w:t>crane</w:t>
      </w:r>
      <w:proofErr w:type="spellEnd"/>
      <w:r w:rsidRPr="006E78EA">
        <w:rPr>
          <w:rStyle w:val="Forte"/>
          <w:szCs w:val="22"/>
        </w:rPr>
        <w:t>:</w:t>
      </w:r>
    </w:p>
    <w:p w14:paraId="2BDF60E9" w14:textId="50EFB567" w:rsidR="006E78EA" w:rsidRDefault="006E78EA" w:rsidP="00B62E86">
      <w:r>
        <w:rPr>
          <w:noProof/>
        </w:rPr>
        <w:drawing>
          <wp:inline distT="0" distB="0" distL="0" distR="0" wp14:anchorId="170F0158" wp14:editId="7A9FCAF8">
            <wp:extent cx="4074059" cy="554154"/>
            <wp:effectExtent l="0" t="0" r="3175" b="5080"/>
            <wp:docPr id="1882933342" name="Imagem 28" descr="Uma imagem com texto, Tipo de letra, captura de ecrã, pret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933342" name="Imagem 28" descr="Uma imagem com texto, Tipo de letra, captura de ecrã, preto&#10;&#10;Os conteúdos gerados por IA podem estar incorretos.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4946" cy="55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4DA92" w14:textId="3CCBA68E" w:rsidR="006E78EA" w:rsidRDefault="006E78EA" w:rsidP="00B62E86">
      <w:proofErr w:type="spellStart"/>
      <w:r w:rsidRPr="006E78EA">
        <w:t>Multi-crane</w:t>
      </w:r>
      <w:proofErr w:type="spellEnd"/>
      <w:r w:rsidRPr="006E78EA">
        <w:t>:</w:t>
      </w:r>
    </w:p>
    <w:p w14:paraId="372FCF3D" w14:textId="2E6130A4" w:rsidR="005566C1" w:rsidRPr="00B62E86" w:rsidRDefault="006E78EA" w:rsidP="00B62E86">
      <w:r>
        <w:rPr>
          <w:noProof/>
        </w:rPr>
        <w:drawing>
          <wp:inline distT="0" distB="0" distL="0" distR="0" wp14:anchorId="25B53B03" wp14:editId="1E059F55">
            <wp:extent cx="4073525" cy="436511"/>
            <wp:effectExtent l="0" t="0" r="3175" b="0"/>
            <wp:docPr id="1120577244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577244" name="Imagem 1120577244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625" cy="44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F61A2" w14:textId="10B5B602" w:rsidR="005566C1" w:rsidRDefault="005566C1" w:rsidP="005566C1">
      <w:pPr>
        <w:pStyle w:val="Ttulo3"/>
        <w:rPr>
          <w:rFonts w:ascii="Times New Roman" w:hAnsi="Times New Roman" w:cs="Times New Roman"/>
          <w:sz w:val="24"/>
        </w:rPr>
      </w:pPr>
      <w:bookmarkStart w:id="46" w:name="_Toc214732043"/>
      <w:r>
        <w:t>5.2.2 Temporização com Múltiplas Gruas</w:t>
      </w:r>
      <w:bookmarkEnd w:id="46"/>
    </w:p>
    <w:p w14:paraId="424171D9" w14:textId="77777777" w:rsidR="005566C1" w:rsidRPr="005566C1" w:rsidRDefault="005566C1" w:rsidP="00B62E86">
      <w:r w:rsidRPr="005566C1">
        <w:rPr>
          <w:rStyle w:val="Forte"/>
          <w:szCs w:val="22"/>
        </w:rPr>
        <w:t>Predicado Principal:</w:t>
      </w:r>
    </w:p>
    <w:p w14:paraId="310D00F9" w14:textId="7B9FF256" w:rsidR="006E78EA" w:rsidRDefault="005566C1" w:rsidP="00B62E86">
      <w:r>
        <w:rPr>
          <w:noProof/>
        </w:rPr>
        <w:drawing>
          <wp:inline distT="0" distB="0" distL="0" distR="0" wp14:anchorId="4220D0D1" wp14:editId="7E8DB92B">
            <wp:extent cx="4463358" cy="2899752"/>
            <wp:effectExtent l="0" t="0" r="0" b="0"/>
            <wp:docPr id="756619927" name="Imagem 30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619927" name="Imagem 30" descr="Uma imagem com texto, captura de ecrã, Tipo de letra&#10;&#10;Os conteúdos gerados por IA podem estar incorretos.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9872" cy="291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9800D" w14:textId="70D31ADF" w:rsidR="005566C1" w:rsidRPr="00B62E86" w:rsidRDefault="005566C1" w:rsidP="00B62E86">
      <w:pPr>
        <w:pStyle w:val="PargrafodaLista"/>
        <w:numPr>
          <w:ilvl w:val="0"/>
          <w:numId w:val="75"/>
        </w:numPr>
        <w:rPr>
          <w:rFonts w:ascii="Times New Roman" w:hAnsi="Times New Roman" w:cs="Times New Roman"/>
        </w:rPr>
      </w:pPr>
      <w:proofErr w:type="spellStart"/>
      <w:r w:rsidRPr="00B62E86">
        <w:rPr>
          <w:rStyle w:val="Forte"/>
          <w:rFonts w:ascii="Times New Roman" w:hAnsi="Times New Roman" w:cs="Times New Roman"/>
          <w:szCs w:val="22"/>
        </w:rPr>
        <w:t>Backtracking</w:t>
      </w:r>
      <w:proofErr w:type="spellEnd"/>
      <w:r w:rsidRPr="00B62E86">
        <w:rPr>
          <w:rStyle w:val="Forte"/>
          <w:rFonts w:ascii="Times New Roman" w:hAnsi="Times New Roman" w:cs="Times New Roman"/>
          <w:szCs w:val="22"/>
        </w:rPr>
        <w:t>:</w:t>
      </w:r>
      <w:r w:rsidRPr="00B62E86">
        <w:rPr>
          <w:rFonts w:ascii="Times New Roman" w:hAnsi="Times New Roman" w:cs="Times New Roman"/>
        </w:rPr>
        <w:t xml:space="preserve"> gera todas as combinações de gruas para cada navio.</w:t>
      </w:r>
    </w:p>
    <w:p w14:paraId="5912431F" w14:textId="1D3EEF8C" w:rsidR="005566C1" w:rsidRPr="00B62E86" w:rsidRDefault="005566C1" w:rsidP="00B62E86">
      <w:pPr>
        <w:pStyle w:val="PargrafodaLista"/>
        <w:numPr>
          <w:ilvl w:val="0"/>
          <w:numId w:val="75"/>
        </w:numPr>
        <w:rPr>
          <w:rFonts w:ascii="Times New Roman" w:hAnsi="Times New Roman" w:cs="Times New Roman"/>
        </w:rPr>
      </w:pPr>
      <w:r w:rsidRPr="00B62E86">
        <w:rPr>
          <w:rStyle w:val="Forte"/>
          <w:rFonts w:ascii="Times New Roman" w:hAnsi="Times New Roman" w:cs="Times New Roman"/>
          <w:szCs w:val="22"/>
        </w:rPr>
        <w:t>Exemplo:</w:t>
      </w:r>
      <w:r w:rsidRPr="00B62E86">
        <w:rPr>
          <w:rFonts w:ascii="Times New Roman" w:hAnsi="Times New Roman" w:cs="Times New Roman"/>
        </w:rPr>
        <w:t xml:space="preserve"> </w:t>
      </w:r>
      <w:proofErr w:type="spellStart"/>
      <w:r w:rsidRPr="00B62E86">
        <w:rPr>
          <w:rStyle w:val="CdigoHTML"/>
          <w:rFonts w:ascii="Times New Roman" w:eastAsia="Garamond" w:hAnsi="Times New Roman" w:cs="Times New Roman"/>
          <w:sz w:val="22"/>
          <w:szCs w:val="22"/>
        </w:rPr>
        <w:t>vessel</w:t>
      </w:r>
      <w:proofErr w:type="spellEnd"/>
      <w:r w:rsidRPr="00B62E86">
        <w:rPr>
          <w:rStyle w:val="CdigoHTML"/>
          <w:rFonts w:ascii="Times New Roman" w:eastAsia="Garamond" w:hAnsi="Times New Roman" w:cs="Times New Roman"/>
          <w:sz w:val="22"/>
          <w:szCs w:val="22"/>
        </w:rPr>
        <w:t xml:space="preserve"> (</w:t>
      </w:r>
      <w:proofErr w:type="spellStart"/>
      <w:r w:rsidRPr="00B62E86">
        <w:rPr>
          <w:rStyle w:val="CdigoHTML"/>
          <w:rFonts w:ascii="Times New Roman" w:eastAsia="Garamond" w:hAnsi="Times New Roman" w:cs="Times New Roman"/>
          <w:sz w:val="22"/>
          <w:szCs w:val="22"/>
        </w:rPr>
        <w:t>va</w:t>
      </w:r>
      <w:proofErr w:type="spellEnd"/>
      <w:r w:rsidRPr="00B62E86">
        <w:rPr>
          <w:rStyle w:val="CdigoHTML"/>
          <w:rFonts w:ascii="Times New Roman" w:eastAsia="Garamond" w:hAnsi="Times New Roman" w:cs="Times New Roman"/>
          <w:sz w:val="22"/>
          <w:szCs w:val="22"/>
        </w:rPr>
        <w:t xml:space="preserve">, 10, 30, 0, 12), </w:t>
      </w:r>
      <w:proofErr w:type="spellStart"/>
      <w:r w:rsidRPr="00B62E86">
        <w:rPr>
          <w:rStyle w:val="CdigoHTML"/>
          <w:rFonts w:ascii="Times New Roman" w:eastAsia="Garamond" w:hAnsi="Times New Roman" w:cs="Times New Roman"/>
          <w:sz w:val="22"/>
          <w:szCs w:val="22"/>
        </w:rPr>
        <w:t>MaxCranes</w:t>
      </w:r>
      <w:proofErr w:type="spellEnd"/>
      <w:r w:rsidRPr="00B62E86">
        <w:rPr>
          <w:rStyle w:val="CdigoHTML"/>
          <w:rFonts w:ascii="Times New Roman" w:eastAsia="Garamond" w:hAnsi="Times New Roman" w:cs="Times New Roman"/>
          <w:sz w:val="22"/>
          <w:szCs w:val="22"/>
        </w:rPr>
        <w:t>=3</w:t>
      </w:r>
      <w:r w:rsidRPr="00B62E86">
        <w:rPr>
          <w:rFonts w:ascii="Times New Roman" w:hAnsi="Times New Roman" w:cs="Times New Roman"/>
        </w:rPr>
        <w:t xml:space="preserve"> → tenta </w:t>
      </w:r>
      <w:proofErr w:type="spellStart"/>
      <w:r w:rsidRPr="00B62E86">
        <w:rPr>
          <w:rFonts w:ascii="Times New Roman" w:hAnsi="Times New Roman" w:cs="Times New Roman"/>
        </w:rPr>
        <w:t>NCranes</w:t>
      </w:r>
      <w:proofErr w:type="spellEnd"/>
      <w:r w:rsidRPr="00B62E86">
        <w:rPr>
          <w:rFonts w:ascii="Times New Roman" w:hAnsi="Times New Roman" w:cs="Times New Roman"/>
        </w:rPr>
        <w:t xml:space="preserve"> = 1,2,3 → calcula duração </w:t>
      </w:r>
      <w:proofErr w:type="spellStart"/>
      <w:r w:rsidRPr="00B62E86">
        <w:rPr>
          <w:rFonts w:ascii="Times New Roman" w:hAnsi="Times New Roman" w:cs="Times New Roman"/>
        </w:rPr>
        <w:t>proporconal</w:t>
      </w:r>
      <w:proofErr w:type="spellEnd"/>
      <w:r w:rsidRPr="00B62E86">
        <w:rPr>
          <w:rFonts w:ascii="Times New Roman" w:hAnsi="Times New Roman" w:cs="Times New Roman"/>
        </w:rPr>
        <w:t xml:space="preserve">. </w:t>
      </w:r>
    </w:p>
    <w:p w14:paraId="70EC9E75" w14:textId="4AC740EB" w:rsidR="005566C1" w:rsidRPr="005566C1" w:rsidRDefault="005566C1" w:rsidP="005566C1">
      <w:pPr>
        <w:pStyle w:val="Ttulo3"/>
        <w:rPr>
          <w:szCs w:val="22"/>
        </w:rPr>
      </w:pPr>
      <w:bookmarkStart w:id="47" w:name="_Toc214732044"/>
      <w:r>
        <w:lastRenderedPageBreak/>
        <w:t xml:space="preserve">5.2.3 Cálculo de Atrasos </w:t>
      </w:r>
      <w:proofErr w:type="spellStart"/>
      <w:r>
        <w:t>Multi-Grua</w:t>
      </w:r>
      <w:bookmarkEnd w:id="47"/>
      <w:proofErr w:type="spellEnd"/>
    </w:p>
    <w:p w14:paraId="69B78409" w14:textId="315B05D2" w:rsidR="005566C1" w:rsidRDefault="005566C1" w:rsidP="00B62E86">
      <w:r>
        <w:rPr>
          <w:noProof/>
        </w:rPr>
        <w:drawing>
          <wp:inline distT="0" distB="0" distL="0" distR="0" wp14:anchorId="0BFB1DD0" wp14:editId="17AACDA6">
            <wp:extent cx="4055952" cy="2258428"/>
            <wp:effectExtent l="0" t="0" r="0" b="2540"/>
            <wp:docPr id="1335601882" name="Imagem 3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601882" name="Imagem 31" descr="Uma imagem com texto, captura de ecrã, Tipo de letra&#10;&#10;Os conteúdos gerados por IA podem estar incorretos.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757" cy="226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1DE17" w14:textId="3D49FCA3" w:rsidR="005566C1" w:rsidRPr="00B62E86" w:rsidRDefault="005566C1" w:rsidP="00B62E86">
      <w:pPr>
        <w:pStyle w:val="PargrafodaLista"/>
        <w:numPr>
          <w:ilvl w:val="0"/>
          <w:numId w:val="77"/>
        </w:numPr>
        <w:rPr>
          <w:rFonts w:ascii="Times New Roman" w:hAnsi="Times New Roman" w:cs="Times New Roman"/>
        </w:rPr>
      </w:pPr>
      <w:r w:rsidRPr="00B62E86">
        <w:rPr>
          <w:rStyle w:val="Forte"/>
          <w:rFonts w:ascii="Times New Roman" w:hAnsi="Times New Roman" w:cs="Times New Roman"/>
        </w:rPr>
        <w:t>Nota:</w:t>
      </w:r>
      <w:r w:rsidRPr="00B62E86">
        <w:rPr>
          <w:rFonts w:ascii="Times New Roman" w:hAnsi="Times New Roman" w:cs="Times New Roman"/>
        </w:rPr>
        <w:t xml:space="preserve"> </w:t>
      </w:r>
      <w:proofErr w:type="spellStart"/>
      <w:r w:rsidRPr="00B62E86">
        <w:rPr>
          <w:rFonts w:ascii="Times New Roman" w:hAnsi="Times New Roman" w:cs="Times New Roman"/>
        </w:rPr>
        <w:t>NCranes</w:t>
      </w:r>
      <w:proofErr w:type="spellEnd"/>
      <w:r w:rsidRPr="00B62E86">
        <w:rPr>
          <w:rFonts w:ascii="Times New Roman" w:hAnsi="Times New Roman" w:cs="Times New Roman"/>
        </w:rPr>
        <w:t xml:space="preserve"> é ignorado no cálculo do atraso.</w:t>
      </w:r>
    </w:p>
    <w:p w14:paraId="265482D9" w14:textId="77777777" w:rsidR="005566C1" w:rsidRDefault="005566C1" w:rsidP="005566C1">
      <w:pPr>
        <w:pStyle w:val="Ttulo3"/>
        <w:rPr>
          <w:rFonts w:ascii="Times New Roman" w:hAnsi="Times New Roman" w:cs="Times New Roman"/>
          <w:sz w:val="24"/>
        </w:rPr>
      </w:pPr>
      <w:bookmarkStart w:id="48" w:name="_Toc214732045"/>
      <w:r>
        <w:t xml:space="preserve">5.2.4 Intensidade de Uso </w:t>
      </w:r>
      <w:proofErr w:type="spellStart"/>
      <w:r>
        <w:t>Multi-Grua</w:t>
      </w:r>
      <w:bookmarkEnd w:id="48"/>
      <w:proofErr w:type="spellEnd"/>
    </w:p>
    <w:p w14:paraId="132C84AB" w14:textId="77777777" w:rsidR="005566C1" w:rsidRPr="005566C1" w:rsidRDefault="005566C1" w:rsidP="00B62E86">
      <w:r w:rsidRPr="005566C1">
        <w:t>Métrica: horas-grua extras usadas:</w:t>
      </w:r>
    </w:p>
    <w:p w14:paraId="65C6FB97" w14:textId="5B6D80A1" w:rsidR="005566C1" w:rsidRPr="005566C1" w:rsidRDefault="005566C1" w:rsidP="00B62E86">
      <w:pPr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12EC8066" wp14:editId="105095C1">
            <wp:extent cx="4055745" cy="1627064"/>
            <wp:effectExtent l="0" t="0" r="0" b="0"/>
            <wp:docPr id="1895981806" name="Imagem 32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981806" name="Imagem 32" descr="Uma imagem com texto, captura de ecrã, Tipo de letra&#10;&#10;Os conteúdos gerados por IA podem estar incorretos.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291" cy="1639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C75FB" w14:textId="55154245" w:rsidR="005566C1" w:rsidRDefault="005566C1" w:rsidP="005566C1">
      <w:pPr>
        <w:pStyle w:val="PargrafodaLista"/>
        <w:numPr>
          <w:ilvl w:val="0"/>
          <w:numId w:val="77"/>
        </w:numPr>
        <w:rPr>
          <w:rFonts w:ascii="Times New Roman" w:hAnsi="Times New Roman" w:cs="Times New Roman"/>
        </w:rPr>
      </w:pPr>
      <w:r w:rsidRPr="00B62E86">
        <w:rPr>
          <w:rStyle w:val="Forte"/>
          <w:rFonts w:ascii="Times New Roman" w:hAnsi="Times New Roman" w:cs="Times New Roman"/>
          <w:szCs w:val="22"/>
        </w:rPr>
        <w:t>Exemplo:</w:t>
      </w:r>
      <w:r w:rsidRPr="00B62E86">
        <w:rPr>
          <w:rFonts w:ascii="Times New Roman" w:hAnsi="Times New Roman" w:cs="Times New Roman"/>
        </w:rPr>
        <w:t xml:space="preserve"> </w:t>
      </w:r>
      <w:r w:rsidRPr="00B62E86">
        <w:rPr>
          <w:rStyle w:val="CdigoHTML"/>
          <w:rFonts w:ascii="Times New Roman" w:eastAsia="Garamond" w:hAnsi="Times New Roman" w:cs="Times New Roman"/>
          <w:sz w:val="22"/>
          <w:szCs w:val="22"/>
        </w:rPr>
        <w:t>[(va,2,10,15</w:t>
      </w:r>
      <w:proofErr w:type="gramStart"/>
      <w:r w:rsidRPr="00B62E86">
        <w:rPr>
          <w:rStyle w:val="CdigoHTML"/>
          <w:rFonts w:ascii="Times New Roman" w:eastAsia="Garamond" w:hAnsi="Times New Roman" w:cs="Times New Roman"/>
          <w:sz w:val="22"/>
          <w:szCs w:val="22"/>
        </w:rPr>
        <w:t>),(</w:t>
      </w:r>
      <w:proofErr w:type="gramEnd"/>
      <w:r w:rsidRPr="00B62E86">
        <w:rPr>
          <w:rStyle w:val="CdigoHTML"/>
          <w:rFonts w:ascii="Times New Roman" w:eastAsia="Garamond" w:hAnsi="Times New Roman" w:cs="Times New Roman"/>
          <w:sz w:val="22"/>
          <w:szCs w:val="22"/>
        </w:rPr>
        <w:t>vb,1,25,32)]</w:t>
      </w:r>
      <w:r w:rsidRPr="00B62E86">
        <w:rPr>
          <w:rFonts w:ascii="Times New Roman" w:hAnsi="Times New Roman" w:cs="Times New Roman"/>
        </w:rPr>
        <w:t xml:space="preserve"> → </w:t>
      </w:r>
      <w:proofErr w:type="spellStart"/>
      <w:r w:rsidRPr="00B62E86">
        <w:rPr>
          <w:rFonts w:ascii="Times New Roman" w:hAnsi="Times New Roman" w:cs="Times New Roman"/>
        </w:rPr>
        <w:t>TotalUsage</w:t>
      </w:r>
      <w:proofErr w:type="spellEnd"/>
      <w:r w:rsidRPr="00B62E86">
        <w:rPr>
          <w:rFonts w:ascii="Times New Roman" w:hAnsi="Times New Roman" w:cs="Times New Roman"/>
        </w:rPr>
        <w:t xml:space="preserve"> = 6h.</w:t>
      </w:r>
    </w:p>
    <w:p w14:paraId="234EBF20" w14:textId="77777777" w:rsidR="00EB3F87" w:rsidRPr="00EB3F87" w:rsidRDefault="00EB3F87" w:rsidP="00EB3F87">
      <w:pPr>
        <w:rPr>
          <w:rFonts w:cs="Times New Roman"/>
        </w:rPr>
      </w:pPr>
    </w:p>
    <w:p w14:paraId="5E08DF9F" w14:textId="77777777" w:rsidR="005566C1" w:rsidRDefault="005566C1" w:rsidP="005566C1">
      <w:pPr>
        <w:pStyle w:val="Ttulo2"/>
        <w:rPr>
          <w:rFonts w:ascii="Times New Roman" w:hAnsi="Times New Roman"/>
          <w:sz w:val="27"/>
          <w:szCs w:val="27"/>
        </w:rPr>
      </w:pPr>
      <w:bookmarkStart w:id="49" w:name="_Toc214732046"/>
      <w:r>
        <w:t>5.3 Abordagem em Duas Fases</w:t>
      </w:r>
      <w:bookmarkEnd w:id="49"/>
    </w:p>
    <w:p w14:paraId="76DC26ED" w14:textId="4267EA36" w:rsidR="005566C1" w:rsidRPr="005566C1" w:rsidRDefault="005566C1" w:rsidP="00853309">
      <w:pPr>
        <w:rPr>
          <w:rStyle w:val="Forte"/>
          <w:rFonts w:cs="Times New Roman"/>
          <w:b w:val="0"/>
          <w:bCs w:val="0"/>
          <w:szCs w:val="22"/>
        </w:rPr>
      </w:pPr>
      <w:r w:rsidRPr="005566C1">
        <w:rPr>
          <w:rStyle w:val="Forte"/>
          <w:rFonts w:cs="Times New Roman"/>
          <w:b w:val="0"/>
          <w:bCs w:val="0"/>
          <w:szCs w:val="22"/>
        </w:rPr>
        <w:t>Fase 1 – Single-Crane (</w:t>
      </w:r>
      <w:proofErr w:type="spellStart"/>
      <w:r w:rsidRPr="005566C1">
        <w:rPr>
          <w:rStyle w:val="Forte"/>
          <w:rFonts w:cs="Times New Roman"/>
          <w:b w:val="0"/>
          <w:bCs w:val="0"/>
          <w:szCs w:val="22"/>
        </w:rPr>
        <w:t>baseline</w:t>
      </w:r>
      <w:proofErr w:type="spellEnd"/>
      <w:r w:rsidRPr="005566C1">
        <w:rPr>
          <w:rStyle w:val="Forte"/>
          <w:rFonts w:cs="Times New Roman"/>
          <w:b w:val="0"/>
          <w:bCs w:val="0"/>
          <w:szCs w:val="22"/>
        </w:rPr>
        <w:t>)</w:t>
      </w:r>
    </w:p>
    <w:p w14:paraId="7DC4AD96" w14:textId="5D404345" w:rsidR="005566C1" w:rsidRPr="00211978" w:rsidRDefault="00211978" w:rsidP="00853309">
      <w:pPr>
        <w:rPr>
          <w:b/>
          <w:bCs/>
        </w:rPr>
      </w:pPr>
      <w:r w:rsidRPr="00211978">
        <w:t>Executa o algoritmo híbrido da US 3.4.2:</w:t>
      </w:r>
    </w:p>
    <w:p w14:paraId="0F456F43" w14:textId="04C3EA82" w:rsidR="00853309" w:rsidRPr="00853309" w:rsidRDefault="00853309" w:rsidP="00853309">
      <w:pPr>
        <w:pStyle w:val="PargrafodaLista"/>
        <w:numPr>
          <w:ilvl w:val="0"/>
          <w:numId w:val="77"/>
        </w:numPr>
        <w:rPr>
          <w:rFonts w:ascii="Times New Roman" w:hAnsi="Times New Roman" w:cs="Times New Roman"/>
        </w:rPr>
      </w:pPr>
      <w:r w:rsidRPr="00853309">
        <w:rPr>
          <w:rFonts w:ascii="Times New Roman" w:hAnsi="Times New Roman" w:cs="Times New Roman"/>
        </w:rPr>
        <w:t>Se n ≤ 8 → obter sequência ótimo via força bruta</w:t>
      </w:r>
    </w:p>
    <w:p w14:paraId="776D8AE8" w14:textId="75CA03C6" w:rsidR="00211978" w:rsidRPr="00853309" w:rsidRDefault="00853309" w:rsidP="00853309">
      <w:pPr>
        <w:pStyle w:val="PargrafodaLista"/>
        <w:numPr>
          <w:ilvl w:val="0"/>
          <w:numId w:val="77"/>
        </w:numPr>
        <w:rPr>
          <w:rFonts w:ascii="Times New Roman" w:hAnsi="Times New Roman" w:cs="Times New Roman"/>
        </w:rPr>
      </w:pPr>
      <w:r w:rsidRPr="00853309">
        <w:rPr>
          <w:rFonts w:ascii="Times New Roman" w:hAnsi="Times New Roman" w:cs="Times New Roman"/>
        </w:rPr>
        <w:t>Se n &gt; 8 → usar heurística EDT</w:t>
      </w:r>
    </w:p>
    <w:p w14:paraId="67B40295" w14:textId="77777777" w:rsidR="00211978" w:rsidRPr="00211978" w:rsidRDefault="00211978" w:rsidP="00853309">
      <w:r w:rsidRPr="00211978">
        <w:t>Resultado:</w:t>
      </w:r>
    </w:p>
    <w:p w14:paraId="7FD3F214" w14:textId="77777777" w:rsidR="00211978" w:rsidRPr="00853309" w:rsidRDefault="00211978" w:rsidP="00853309">
      <w:pPr>
        <w:pStyle w:val="PargrafodaLista"/>
        <w:numPr>
          <w:ilvl w:val="0"/>
          <w:numId w:val="78"/>
        </w:numPr>
        <w:rPr>
          <w:rFonts w:ascii="Times New Roman" w:hAnsi="Times New Roman" w:cs="Times New Roman"/>
        </w:rPr>
      </w:pPr>
      <w:proofErr w:type="spellStart"/>
      <w:r w:rsidRPr="00853309">
        <w:rPr>
          <w:rStyle w:val="CdigoHTML"/>
          <w:rFonts w:ascii="Times New Roman" w:eastAsia="Garamond" w:hAnsi="Times New Roman" w:cs="Times New Roman"/>
          <w:sz w:val="22"/>
          <w:szCs w:val="22"/>
        </w:rPr>
        <w:t>SingleSchedule</w:t>
      </w:r>
      <w:proofErr w:type="spellEnd"/>
    </w:p>
    <w:p w14:paraId="00FAF550" w14:textId="77777777" w:rsidR="00211978" w:rsidRPr="00853309" w:rsidRDefault="00211978" w:rsidP="00853309">
      <w:pPr>
        <w:pStyle w:val="PargrafodaLista"/>
        <w:numPr>
          <w:ilvl w:val="0"/>
          <w:numId w:val="78"/>
        </w:numPr>
        <w:rPr>
          <w:rFonts w:ascii="Times New Roman" w:hAnsi="Times New Roman" w:cs="Times New Roman"/>
        </w:rPr>
      </w:pPr>
      <w:proofErr w:type="spellStart"/>
      <w:r w:rsidRPr="00853309">
        <w:rPr>
          <w:rStyle w:val="CdigoHTML"/>
          <w:rFonts w:ascii="Times New Roman" w:eastAsia="Garamond" w:hAnsi="Times New Roman" w:cs="Times New Roman"/>
          <w:sz w:val="22"/>
          <w:szCs w:val="22"/>
        </w:rPr>
        <w:t>SingleDelay</w:t>
      </w:r>
      <w:proofErr w:type="spellEnd"/>
    </w:p>
    <w:p w14:paraId="36A19DE8" w14:textId="77777777" w:rsidR="00211978" w:rsidRPr="00853309" w:rsidRDefault="00211978" w:rsidP="00853309">
      <w:pPr>
        <w:pStyle w:val="PargrafodaLista"/>
        <w:numPr>
          <w:ilvl w:val="0"/>
          <w:numId w:val="78"/>
        </w:numPr>
        <w:rPr>
          <w:rFonts w:ascii="Times New Roman" w:hAnsi="Times New Roman" w:cs="Times New Roman"/>
        </w:rPr>
      </w:pPr>
      <w:proofErr w:type="spellStart"/>
      <w:r w:rsidRPr="00853309">
        <w:rPr>
          <w:rStyle w:val="CdigoHTML"/>
          <w:rFonts w:ascii="Times New Roman" w:eastAsia="Garamond" w:hAnsi="Times New Roman" w:cs="Times New Roman"/>
          <w:sz w:val="22"/>
          <w:szCs w:val="22"/>
        </w:rPr>
        <w:t>AlgorithmUsed</w:t>
      </w:r>
      <w:proofErr w:type="spellEnd"/>
    </w:p>
    <w:p w14:paraId="2B78002D" w14:textId="1BD16C5B" w:rsidR="00211978" w:rsidRPr="00211978" w:rsidRDefault="00211978" w:rsidP="00853309">
      <w:r w:rsidRPr="00211978">
        <w:lastRenderedPageBreak/>
        <w:t xml:space="preserve">Se </w:t>
      </w:r>
      <w:proofErr w:type="spellStart"/>
      <w:r w:rsidRPr="00211978">
        <w:rPr>
          <w:rStyle w:val="CdigoHTML"/>
          <w:rFonts w:ascii="Times New Roman" w:hAnsi="Times New Roman" w:cs="Times New Roman"/>
          <w:sz w:val="22"/>
          <w:szCs w:val="22"/>
        </w:rPr>
        <w:t>SingleDelay</w:t>
      </w:r>
      <w:proofErr w:type="spellEnd"/>
      <w:r w:rsidRPr="00211978">
        <w:rPr>
          <w:rStyle w:val="CdigoHTML"/>
          <w:rFonts w:ascii="Times New Roman" w:hAnsi="Times New Roman" w:cs="Times New Roman"/>
          <w:sz w:val="22"/>
          <w:szCs w:val="22"/>
        </w:rPr>
        <w:t xml:space="preserve"> = 0</w:t>
      </w:r>
      <w:r w:rsidRPr="00211978">
        <w:t xml:space="preserve">, </w:t>
      </w:r>
      <w:proofErr w:type="spellStart"/>
      <w:r w:rsidRPr="00211978">
        <w:rPr>
          <w:rStyle w:val="Forte"/>
          <w:szCs w:val="22"/>
        </w:rPr>
        <w:t>multi-crane</w:t>
      </w:r>
      <w:proofErr w:type="spellEnd"/>
      <w:r w:rsidRPr="00211978">
        <w:rPr>
          <w:rStyle w:val="Forte"/>
          <w:szCs w:val="22"/>
        </w:rPr>
        <w:t xml:space="preserve"> é descartado</w:t>
      </w:r>
      <w:r w:rsidRPr="00211978">
        <w:t xml:space="preserve"> (não traria benefício).</w:t>
      </w:r>
    </w:p>
    <w:p w14:paraId="396D1B5E" w14:textId="60A370F7" w:rsidR="005566C1" w:rsidRPr="005566C1" w:rsidRDefault="005566C1" w:rsidP="00853309">
      <w:pPr>
        <w:rPr>
          <w:rFonts w:cs="Times New Roman"/>
        </w:rPr>
      </w:pPr>
      <w:r w:rsidRPr="005566C1">
        <w:rPr>
          <w:rFonts w:cs="Times New Roman"/>
        </w:rPr>
        <w:t xml:space="preserve">Fase 2 – </w:t>
      </w:r>
      <w:proofErr w:type="spellStart"/>
      <w:r w:rsidRPr="005566C1">
        <w:rPr>
          <w:rFonts w:cs="Times New Roman"/>
        </w:rPr>
        <w:t>Multi-Crane</w:t>
      </w:r>
      <w:proofErr w:type="spellEnd"/>
      <w:r w:rsidRPr="005566C1">
        <w:rPr>
          <w:rFonts w:cs="Times New Roman"/>
        </w:rPr>
        <w:t xml:space="preserve"> (apenas se </w:t>
      </w:r>
      <w:proofErr w:type="spellStart"/>
      <w:r w:rsidRPr="005566C1">
        <w:rPr>
          <w:rFonts w:cs="Times New Roman"/>
        </w:rPr>
        <w:t>SingleDelay</w:t>
      </w:r>
      <w:proofErr w:type="spellEnd"/>
      <w:r w:rsidRPr="005566C1">
        <w:rPr>
          <w:rFonts w:cs="Times New Roman"/>
        </w:rPr>
        <w:t xml:space="preserve"> &gt; 0)</w:t>
      </w:r>
    </w:p>
    <w:p w14:paraId="3FDD1449" w14:textId="48968EF9" w:rsidR="005566C1" w:rsidRPr="00211978" w:rsidRDefault="00211978" w:rsidP="00853309">
      <w:pPr>
        <w:rPr>
          <w:rFonts w:cs="Times New Roman"/>
        </w:rPr>
      </w:pPr>
      <w:r w:rsidRPr="00211978">
        <w:rPr>
          <w:rFonts w:cs="Times New Roman"/>
        </w:rPr>
        <w:t>Condições:</w:t>
      </w:r>
    </w:p>
    <w:p w14:paraId="64C8A1A1" w14:textId="23BD006B" w:rsidR="00211978" w:rsidRDefault="00853309" w:rsidP="005566C1">
      <w:pPr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24C5D8D2" wp14:editId="45776453">
            <wp:extent cx="4572000" cy="1333012"/>
            <wp:effectExtent l="0" t="0" r="0" b="635"/>
            <wp:docPr id="286829161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829161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0732" cy="1338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F27DE" w14:textId="649411D7" w:rsidR="00211978" w:rsidRPr="005566C1" w:rsidRDefault="00211978" w:rsidP="00853309">
      <w:r w:rsidRPr="00211978">
        <w:t xml:space="preserve">Se todas cumpridas → executa-se a procura </w:t>
      </w:r>
      <w:proofErr w:type="spellStart"/>
      <w:r w:rsidRPr="00211978">
        <w:t>multi-crane</w:t>
      </w:r>
      <w:proofErr w:type="spellEnd"/>
      <w:r w:rsidRPr="00211978">
        <w:t>.</w:t>
      </w:r>
    </w:p>
    <w:p w14:paraId="49B85A26" w14:textId="616EF736" w:rsidR="005566C1" w:rsidRDefault="00211978" w:rsidP="00853309">
      <w:r w:rsidRPr="00211978">
        <w:t>Predicado principal:</w:t>
      </w:r>
    </w:p>
    <w:p w14:paraId="53AEF4DF" w14:textId="2626B013" w:rsidR="005566C1" w:rsidRDefault="00211978" w:rsidP="00211978">
      <w:pPr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353DA01F" wp14:editId="5955A3BD">
            <wp:extent cx="4572000" cy="2095500"/>
            <wp:effectExtent l="0" t="0" r="0" b="0"/>
            <wp:docPr id="1196897975" name="Imagem 33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897975" name="Imagem 33" descr="Uma imagem com texto, captura de ecrã, Tipo de letra&#10;&#10;Os conteúdos gerados por IA podem estar incorretos.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8703" cy="2098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6133F" w14:textId="77777777" w:rsidR="00211978" w:rsidRPr="00211978" w:rsidRDefault="00211978" w:rsidP="00853309">
      <w:r w:rsidRPr="00211978">
        <w:t>Processo:</w:t>
      </w:r>
    </w:p>
    <w:p w14:paraId="058CFF01" w14:textId="77777777" w:rsidR="00211978" w:rsidRPr="00853309" w:rsidRDefault="00211978" w:rsidP="00853309">
      <w:pPr>
        <w:pStyle w:val="PargrafodaLista"/>
        <w:numPr>
          <w:ilvl w:val="0"/>
          <w:numId w:val="79"/>
        </w:numPr>
        <w:rPr>
          <w:rFonts w:ascii="Times New Roman" w:hAnsi="Times New Roman" w:cs="Times New Roman"/>
        </w:rPr>
      </w:pPr>
      <w:r w:rsidRPr="00853309">
        <w:rPr>
          <w:rFonts w:ascii="Times New Roman" w:hAnsi="Times New Roman" w:cs="Times New Roman"/>
        </w:rPr>
        <w:t>Geração de permutações (n!).</w:t>
      </w:r>
    </w:p>
    <w:p w14:paraId="0D1F75CD" w14:textId="77777777" w:rsidR="00211978" w:rsidRPr="00853309" w:rsidRDefault="00211978" w:rsidP="00853309">
      <w:pPr>
        <w:pStyle w:val="PargrafodaLista"/>
        <w:numPr>
          <w:ilvl w:val="0"/>
          <w:numId w:val="79"/>
        </w:numPr>
        <w:rPr>
          <w:rFonts w:ascii="Times New Roman" w:hAnsi="Times New Roman" w:cs="Times New Roman"/>
        </w:rPr>
      </w:pPr>
      <w:r w:rsidRPr="00853309">
        <w:rPr>
          <w:rFonts w:ascii="Times New Roman" w:hAnsi="Times New Roman" w:cs="Times New Roman"/>
        </w:rPr>
        <w:t xml:space="preserve">Para cada permutação, geração de alocações </w:t>
      </w:r>
      <w:proofErr w:type="spellStart"/>
      <w:r w:rsidRPr="00853309">
        <w:rPr>
          <w:rFonts w:ascii="Times New Roman" w:hAnsi="Times New Roman" w:cs="Times New Roman"/>
        </w:rPr>
        <w:t>multi-grua</w:t>
      </w:r>
      <w:proofErr w:type="spellEnd"/>
      <w:r w:rsidRPr="00853309">
        <w:rPr>
          <w:rFonts w:ascii="Times New Roman" w:hAnsi="Times New Roman" w:cs="Times New Roman"/>
        </w:rPr>
        <w:t xml:space="preserve"> (cⁿ).</w:t>
      </w:r>
    </w:p>
    <w:p w14:paraId="0AF6E1F0" w14:textId="77777777" w:rsidR="00211978" w:rsidRPr="00853309" w:rsidRDefault="00211978" w:rsidP="00853309">
      <w:pPr>
        <w:pStyle w:val="PargrafodaLista"/>
        <w:numPr>
          <w:ilvl w:val="0"/>
          <w:numId w:val="79"/>
        </w:numPr>
        <w:rPr>
          <w:rFonts w:ascii="Times New Roman" w:hAnsi="Times New Roman" w:cs="Times New Roman"/>
        </w:rPr>
      </w:pPr>
      <w:r w:rsidRPr="00853309">
        <w:rPr>
          <w:rFonts w:ascii="Times New Roman" w:hAnsi="Times New Roman" w:cs="Times New Roman"/>
        </w:rPr>
        <w:t>Cálculo de atraso e intensidade.</w:t>
      </w:r>
    </w:p>
    <w:p w14:paraId="00C6EE60" w14:textId="65F02717" w:rsidR="00EB3F87" w:rsidRPr="00EB3F87" w:rsidRDefault="00211978" w:rsidP="00EB3F87">
      <w:pPr>
        <w:pStyle w:val="PargrafodaLista"/>
        <w:numPr>
          <w:ilvl w:val="0"/>
          <w:numId w:val="79"/>
        </w:numPr>
        <w:rPr>
          <w:rFonts w:ascii="Times New Roman" w:hAnsi="Times New Roman" w:cs="Times New Roman"/>
        </w:rPr>
      </w:pPr>
      <w:r w:rsidRPr="00853309">
        <w:rPr>
          <w:rFonts w:ascii="Times New Roman" w:hAnsi="Times New Roman" w:cs="Times New Roman"/>
        </w:rPr>
        <w:t>Seleção lexicográfica da melhor solução.</w:t>
      </w:r>
    </w:p>
    <w:p w14:paraId="282193EF" w14:textId="66B4BEA1" w:rsidR="00211978" w:rsidRPr="00211978" w:rsidRDefault="00211978" w:rsidP="00853309">
      <w:r w:rsidRPr="00211978">
        <w:rPr>
          <w:rStyle w:val="Forte"/>
          <w:rFonts w:cs="Times New Roman"/>
          <w:bCs w:val="0"/>
          <w:szCs w:val="22"/>
        </w:rPr>
        <w:t>Complexidade</w:t>
      </w:r>
      <w:r>
        <w:rPr>
          <w:rStyle w:val="Forte"/>
          <w:rFonts w:cs="Times New Roman"/>
          <w:bCs w:val="0"/>
          <w:szCs w:val="22"/>
        </w:rPr>
        <w:t>:</w:t>
      </w:r>
      <w:r w:rsidRPr="00211978">
        <w:br/>
      </w:r>
      <w:proofErr w:type="spellStart"/>
      <m:oMathPara>
        <m:oMath>
          <m:r>
            <m:rPr>
              <m:nor/>
            </m:rPr>
            <m:t>Multi-crane</m:t>
          </m:r>
          <w:proofErr w:type="spellEnd"/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O</m:t>
          </m:r>
          <m: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!×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×</m:t>
          </m:r>
          <m:r>
            <m:rPr>
              <m:sty m:val="bi"/>
            </m:rP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×</m:t>
          </m:r>
          <m:r>
            <m:rPr>
              <m:sty m:val="bi"/>
            </m:rPr>
            <w:rPr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>×</m:t>
          </m:r>
          <m:r>
            <m:rPr>
              <m:sty m:val="bi"/>
            </m:rP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>)</m:t>
          </m:r>
        </m:oMath>
      </m:oMathPara>
    </w:p>
    <w:p w14:paraId="16BD529A" w14:textId="77777777" w:rsidR="00211978" w:rsidRDefault="00211978" w:rsidP="00853309">
      <w:r w:rsidRPr="00211978">
        <w:t>Exemplo (n=4, c=3):</w:t>
      </w:r>
    </w:p>
    <w:p w14:paraId="6E77664B" w14:textId="78169ED5" w:rsidR="00211978" w:rsidRPr="00211978" w:rsidRDefault="00211978" w:rsidP="00853309">
      <w:r>
        <w:rPr>
          <w:noProof/>
        </w:rPr>
        <w:drawing>
          <wp:inline distT="0" distB="0" distL="0" distR="0" wp14:anchorId="550D4827" wp14:editId="2956771B">
            <wp:extent cx="3404103" cy="644019"/>
            <wp:effectExtent l="0" t="0" r="0" b="3810"/>
            <wp:docPr id="2140581226" name="Imagem 34" descr="Uma imagem com Tipo de letra, captura de ecrã, Gráficos, text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581226" name="Imagem 34" descr="Uma imagem com Tipo de letra, captura de ecrã, Gráficos, texto&#10;&#10;Os conteúdos gerados por IA podem estar incorretos.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4650" cy="649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4C564" w14:textId="01AEE0B2" w:rsidR="00211978" w:rsidRDefault="00211978" w:rsidP="00853309">
      <w:pPr>
        <w:rPr>
          <w:rFonts w:cs="Times New Roman"/>
        </w:rPr>
      </w:pPr>
      <w:r w:rsidRPr="00211978">
        <w:rPr>
          <w:rFonts w:cs="Times New Roman"/>
        </w:rPr>
        <w:t>Limite n ≤ 4 é obrigatório para uso numa API REST.</w:t>
      </w:r>
    </w:p>
    <w:p w14:paraId="4BCC7D63" w14:textId="77777777" w:rsidR="00EB3F87" w:rsidRDefault="00EB3F87" w:rsidP="00853309">
      <w:pPr>
        <w:rPr>
          <w:rFonts w:cs="Times New Roman"/>
        </w:rPr>
      </w:pPr>
    </w:p>
    <w:p w14:paraId="337CABE8" w14:textId="77777777" w:rsidR="00211978" w:rsidRPr="00211978" w:rsidRDefault="00211978" w:rsidP="00211978">
      <w:pPr>
        <w:pStyle w:val="Ttulo2"/>
      </w:pPr>
      <w:bookmarkStart w:id="50" w:name="_Toc214732047"/>
      <w:r w:rsidRPr="00211978">
        <w:rPr>
          <w:rStyle w:val="Forte"/>
          <w:b/>
          <w:bCs w:val="0"/>
        </w:rPr>
        <w:lastRenderedPageBreak/>
        <w:t>5.4 Exemplos de Execução</w:t>
      </w:r>
      <w:bookmarkEnd w:id="50"/>
    </w:p>
    <w:p w14:paraId="50DBADAF" w14:textId="77777777" w:rsidR="00211978" w:rsidRPr="00211978" w:rsidRDefault="00211978" w:rsidP="00853309">
      <w:r w:rsidRPr="00211978">
        <w:rPr>
          <w:rStyle w:val="Forte"/>
          <w:rFonts w:cs="Times New Roman"/>
          <w:bCs w:val="0"/>
        </w:rPr>
        <w:t>Exemplo A — Single-</w:t>
      </w:r>
      <w:proofErr w:type="spellStart"/>
      <w:r w:rsidRPr="00211978">
        <w:rPr>
          <w:rStyle w:val="Forte"/>
          <w:rFonts w:cs="Times New Roman"/>
          <w:bCs w:val="0"/>
        </w:rPr>
        <w:t>crane</w:t>
      </w:r>
      <w:proofErr w:type="spellEnd"/>
      <w:r w:rsidRPr="00211978">
        <w:rPr>
          <w:rStyle w:val="Forte"/>
          <w:rFonts w:cs="Times New Roman"/>
          <w:bCs w:val="0"/>
        </w:rPr>
        <w:t xml:space="preserve"> cumpre deadlines</w:t>
      </w:r>
    </w:p>
    <w:p w14:paraId="53807CCF" w14:textId="27292744" w:rsidR="00211978" w:rsidRDefault="00211978" w:rsidP="00853309">
      <w:r>
        <w:rPr>
          <w:noProof/>
        </w:rPr>
        <w:drawing>
          <wp:inline distT="0" distB="0" distL="0" distR="0" wp14:anchorId="70D42F65" wp14:editId="04DCC3D7">
            <wp:extent cx="2118511" cy="617899"/>
            <wp:effectExtent l="0" t="0" r="2540" b="4445"/>
            <wp:docPr id="156944977" name="Imagem 35" descr="Uma imagem com Tipo de letra, texto, Gráficos, tipograf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44977" name="Imagem 35" descr="Uma imagem com Tipo de letra, texto, Gráficos, tipografia&#10;&#10;Os conteúdos gerados por IA podem estar incorretos.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1277" cy="624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F55BA" w14:textId="545EDC92" w:rsidR="00211978" w:rsidRDefault="00211978" w:rsidP="00853309">
      <w:r w:rsidRPr="00211978">
        <w:t xml:space="preserve">→ Fase 2 </w:t>
      </w:r>
      <w:r w:rsidRPr="00211978">
        <w:rPr>
          <w:rStyle w:val="Forte"/>
          <w:rFonts w:cs="Times New Roman"/>
        </w:rPr>
        <w:t>não é executada</w:t>
      </w:r>
      <w:r w:rsidRPr="00211978">
        <w:t>.</w:t>
      </w:r>
    </w:p>
    <w:p w14:paraId="5610A3EB" w14:textId="77777777" w:rsidR="00211978" w:rsidRPr="00211978" w:rsidRDefault="00211978" w:rsidP="00853309">
      <w:pPr>
        <w:rPr>
          <w:bCs/>
        </w:rPr>
      </w:pPr>
      <w:r w:rsidRPr="00211978">
        <w:rPr>
          <w:bCs/>
        </w:rPr>
        <w:t>Exemplo B — Single-</w:t>
      </w:r>
      <w:proofErr w:type="spellStart"/>
      <w:r w:rsidRPr="00211978">
        <w:rPr>
          <w:bCs/>
        </w:rPr>
        <w:t>crane</w:t>
      </w:r>
      <w:proofErr w:type="spellEnd"/>
      <w:r w:rsidRPr="00211978">
        <w:rPr>
          <w:bCs/>
        </w:rPr>
        <w:t xml:space="preserve"> falha deadlines</w:t>
      </w:r>
    </w:p>
    <w:p w14:paraId="576D5639" w14:textId="77777777" w:rsidR="00211978" w:rsidRPr="00211978" w:rsidRDefault="00211978" w:rsidP="00853309">
      <w:r w:rsidRPr="00211978">
        <w:t>Deadlines mais apertados:</w:t>
      </w:r>
    </w:p>
    <w:p w14:paraId="0C1C29A3" w14:textId="020F0256" w:rsidR="00211978" w:rsidRDefault="00211978" w:rsidP="00853309">
      <w:r>
        <w:rPr>
          <w:noProof/>
        </w:rPr>
        <w:drawing>
          <wp:inline distT="0" distB="0" distL="0" distR="0" wp14:anchorId="14D94CD3" wp14:editId="363B2F9A">
            <wp:extent cx="1167897" cy="623538"/>
            <wp:effectExtent l="0" t="0" r="635" b="0"/>
            <wp:docPr id="1056936794" name="Imagem 36" descr="Uma imagem com texto, Tipo de letra, Gráficos, captura de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936794" name="Imagem 36" descr="Uma imagem com texto, Tipo de letra, Gráficos, captura de ecrã&#10;&#10;Os conteúdos gerados por IA podem estar incorretos.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6375" cy="628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86A26" w14:textId="50D8D93D" w:rsidR="00211978" w:rsidRPr="00211978" w:rsidRDefault="00211978" w:rsidP="00853309">
      <w:r w:rsidRPr="00211978">
        <w:rPr>
          <w:bCs/>
        </w:rPr>
        <w:t>Fase 1:</w:t>
      </w:r>
      <w:r w:rsidR="00853309">
        <w:t xml:space="preserve"> </w:t>
      </w:r>
      <w:r w:rsidRPr="00211978">
        <w:t>Atraso total = 8h = 480 min.</w:t>
      </w:r>
    </w:p>
    <w:p w14:paraId="08DE1CC9" w14:textId="77777777" w:rsidR="00853309" w:rsidRDefault="00211978" w:rsidP="00853309">
      <w:r w:rsidRPr="00211978">
        <w:rPr>
          <w:bCs/>
        </w:rPr>
        <w:t>Fase 2:</w:t>
      </w:r>
      <w:r w:rsidR="00853309">
        <w:t xml:space="preserve"> </w:t>
      </w:r>
      <w:r w:rsidRPr="00211978">
        <w:t>Testadas 8 combinações (2! × 2²).</w:t>
      </w:r>
    </w:p>
    <w:p w14:paraId="06FD289F" w14:textId="50BD4A74" w:rsidR="00211978" w:rsidRPr="00211978" w:rsidRDefault="00211978" w:rsidP="00853309">
      <w:r w:rsidRPr="00211978">
        <w:t>A solução ótima reduz o atraso total, privilegiando simultaneamente menor uso extra de gruas.</w:t>
      </w:r>
    </w:p>
    <w:p w14:paraId="4C96FA3A" w14:textId="77777777" w:rsidR="00211978" w:rsidRDefault="00211978" w:rsidP="00211978">
      <w:pPr>
        <w:rPr>
          <w:rFonts w:cs="Times New Roman"/>
        </w:rPr>
      </w:pPr>
    </w:p>
    <w:p w14:paraId="54BABA6C" w14:textId="77777777" w:rsidR="003502E3" w:rsidRDefault="003502E3" w:rsidP="00211978">
      <w:pPr>
        <w:rPr>
          <w:rFonts w:cs="Times New Roman"/>
        </w:rPr>
      </w:pPr>
    </w:p>
    <w:p w14:paraId="6E18E958" w14:textId="77777777" w:rsidR="003502E3" w:rsidRDefault="003502E3" w:rsidP="00211978">
      <w:pPr>
        <w:rPr>
          <w:rFonts w:cs="Times New Roman"/>
        </w:rPr>
      </w:pPr>
    </w:p>
    <w:p w14:paraId="7F4898F9" w14:textId="77777777" w:rsidR="003502E3" w:rsidRDefault="003502E3" w:rsidP="00211978">
      <w:pPr>
        <w:rPr>
          <w:rFonts w:cs="Times New Roman"/>
        </w:rPr>
      </w:pPr>
    </w:p>
    <w:p w14:paraId="62CCC100" w14:textId="77777777" w:rsidR="003502E3" w:rsidRDefault="003502E3" w:rsidP="00211978">
      <w:pPr>
        <w:rPr>
          <w:rFonts w:cs="Times New Roman"/>
        </w:rPr>
      </w:pPr>
    </w:p>
    <w:p w14:paraId="17D4D3A9" w14:textId="77777777" w:rsidR="003502E3" w:rsidRDefault="003502E3" w:rsidP="00211978">
      <w:pPr>
        <w:rPr>
          <w:rFonts w:cs="Times New Roman"/>
        </w:rPr>
      </w:pPr>
    </w:p>
    <w:p w14:paraId="63C54783" w14:textId="77777777" w:rsidR="003502E3" w:rsidRDefault="003502E3" w:rsidP="00211978">
      <w:pPr>
        <w:rPr>
          <w:rFonts w:cs="Times New Roman"/>
        </w:rPr>
      </w:pPr>
    </w:p>
    <w:p w14:paraId="4027B158" w14:textId="77777777" w:rsidR="003502E3" w:rsidRDefault="003502E3" w:rsidP="00211978">
      <w:pPr>
        <w:rPr>
          <w:rFonts w:cs="Times New Roman"/>
        </w:rPr>
      </w:pPr>
    </w:p>
    <w:p w14:paraId="2057F5CF" w14:textId="77777777" w:rsidR="00EB3F87" w:rsidRDefault="00EB3F87">
      <w:pPr>
        <w:spacing w:line="240" w:lineRule="auto"/>
        <w:jc w:val="left"/>
        <w:rPr>
          <w:rFonts w:asciiTheme="majorHAnsi" w:hAnsiTheme="majorHAnsi" w:cs="Times New Roman"/>
          <w:b/>
          <w:sz w:val="24"/>
        </w:rPr>
      </w:pPr>
      <w:r>
        <w:br w:type="page"/>
      </w:r>
    </w:p>
    <w:p w14:paraId="695E48F6" w14:textId="179DEB48" w:rsidR="003502E3" w:rsidRDefault="003502E3" w:rsidP="003502E3">
      <w:pPr>
        <w:pStyle w:val="Ttulo1"/>
        <w:rPr>
          <w:rFonts w:ascii="Times New Roman" w:hAnsi="Times New Roman"/>
          <w:sz w:val="48"/>
          <w:szCs w:val="48"/>
        </w:rPr>
      </w:pPr>
      <w:bookmarkStart w:id="51" w:name="_Toc214732048"/>
      <w:r>
        <w:lastRenderedPageBreak/>
        <w:t>6. CONCLUSÕES</w:t>
      </w:r>
      <w:bookmarkEnd w:id="51"/>
    </w:p>
    <w:p w14:paraId="6121E9FF" w14:textId="77777777" w:rsidR="003502E3" w:rsidRDefault="003502E3" w:rsidP="00853309">
      <w:r w:rsidRPr="003502E3">
        <w:t xml:space="preserve">Este relatório apresentou o desenvolvimento integral do </w:t>
      </w:r>
      <w:r w:rsidRPr="003502E3">
        <w:rPr>
          <w:rStyle w:val="Forte"/>
          <w:szCs w:val="22"/>
        </w:rPr>
        <w:t>Módulo de Planeamento e Agendamento Portuário</w:t>
      </w:r>
      <w:r w:rsidRPr="003502E3">
        <w:t xml:space="preserve">, cumprindo todos os objetivos definidos no Sprint B da unidade curricular de Inteligência Artificial (IARTI). O trabalho realizado cobre desde a implementação dos algoritmos base até à análise aprofundada de complexidade, comparação de heurísticas e suporte </w:t>
      </w:r>
      <w:proofErr w:type="spellStart"/>
      <w:r w:rsidRPr="003502E3">
        <w:t>multi-grua</w:t>
      </w:r>
      <w:proofErr w:type="spellEnd"/>
      <w:r w:rsidRPr="003502E3">
        <w:t>, sustentado por documentação rigorosa e validação empírica.</w:t>
      </w:r>
    </w:p>
    <w:p w14:paraId="38A3055E" w14:textId="77777777" w:rsidR="003502E3" w:rsidRPr="003502E3" w:rsidRDefault="003502E3" w:rsidP="003502E3">
      <w:pPr>
        <w:pStyle w:val="Ttulo2"/>
        <w:rPr>
          <w:rFonts w:ascii="Times New Roman" w:hAnsi="Times New Roman"/>
          <w:szCs w:val="22"/>
        </w:rPr>
      </w:pPr>
      <w:bookmarkStart w:id="52" w:name="_Toc214732049"/>
      <w:r w:rsidRPr="003502E3">
        <w:rPr>
          <w:szCs w:val="22"/>
        </w:rPr>
        <w:t>6.1 Síntese dos Objetivos Alcançados</w:t>
      </w:r>
      <w:bookmarkEnd w:id="52"/>
    </w:p>
    <w:p w14:paraId="6111AA48" w14:textId="5A8E4BD4" w:rsidR="003502E3" w:rsidRPr="003502E3" w:rsidRDefault="003502E3" w:rsidP="003502E3">
      <w:pPr>
        <w:pStyle w:val="Ttulo3"/>
        <w:rPr>
          <w:rFonts w:ascii="Times New Roman" w:hAnsi="Times New Roman" w:cs="Times New Roman"/>
          <w:szCs w:val="22"/>
        </w:rPr>
      </w:pPr>
      <w:bookmarkStart w:id="53" w:name="_Toc214732050"/>
      <w:r w:rsidRPr="003502E3">
        <w:rPr>
          <w:rStyle w:val="Forte"/>
          <w:rFonts w:ascii="Times New Roman" w:hAnsi="Times New Roman" w:cs="Times New Roman"/>
          <w:b/>
          <w:bCs w:val="0"/>
          <w:szCs w:val="22"/>
        </w:rPr>
        <w:t>US 3.4.2 — Implementação Básica do Agendamento</w:t>
      </w:r>
      <w:bookmarkEnd w:id="53"/>
    </w:p>
    <w:p w14:paraId="7DBE82C4" w14:textId="77777777" w:rsidR="003502E3" w:rsidRPr="003502E3" w:rsidRDefault="003502E3" w:rsidP="00853309">
      <w:r w:rsidRPr="003502E3">
        <w:rPr>
          <w:rStyle w:val="Forte"/>
          <w:szCs w:val="22"/>
        </w:rPr>
        <w:t>Objetivo:</w:t>
      </w:r>
      <w:r w:rsidRPr="003502E3">
        <w:t xml:space="preserve"> Criar um agendador capaz de minimizar atrasos de partida.</w:t>
      </w:r>
    </w:p>
    <w:p w14:paraId="10AB87A7" w14:textId="77777777" w:rsidR="003502E3" w:rsidRPr="003502E3" w:rsidRDefault="003502E3" w:rsidP="00853309">
      <w:r w:rsidRPr="003502E3">
        <w:rPr>
          <w:rStyle w:val="Forte"/>
          <w:szCs w:val="22"/>
        </w:rPr>
        <w:t>Contributos principais:</w:t>
      </w:r>
    </w:p>
    <w:p w14:paraId="1F7FBB41" w14:textId="77777777" w:rsidR="003502E3" w:rsidRPr="00853309" w:rsidRDefault="003502E3" w:rsidP="00853309">
      <w:pPr>
        <w:pStyle w:val="PargrafodaLista"/>
        <w:numPr>
          <w:ilvl w:val="0"/>
          <w:numId w:val="80"/>
        </w:numPr>
        <w:rPr>
          <w:rFonts w:ascii="Times New Roman" w:hAnsi="Times New Roman" w:cs="Times New Roman"/>
        </w:rPr>
      </w:pPr>
      <w:r w:rsidRPr="00853309">
        <w:rPr>
          <w:rFonts w:ascii="Times New Roman" w:hAnsi="Times New Roman" w:cs="Times New Roman"/>
        </w:rPr>
        <w:t xml:space="preserve">Implementação de um </w:t>
      </w:r>
      <w:r w:rsidRPr="00853309">
        <w:rPr>
          <w:rStyle w:val="Forte"/>
          <w:rFonts w:ascii="Times New Roman" w:hAnsi="Times New Roman" w:cs="Times New Roman"/>
          <w:szCs w:val="22"/>
        </w:rPr>
        <w:t>algoritmo híbrido</w:t>
      </w:r>
      <w:r w:rsidRPr="00853309">
        <w:rPr>
          <w:rFonts w:ascii="Times New Roman" w:hAnsi="Times New Roman" w:cs="Times New Roman"/>
        </w:rPr>
        <w:t>:</w:t>
      </w:r>
    </w:p>
    <w:p w14:paraId="023F7F30" w14:textId="77777777" w:rsidR="003502E3" w:rsidRPr="00853309" w:rsidRDefault="003502E3" w:rsidP="00853309">
      <w:pPr>
        <w:pStyle w:val="PargrafodaLista"/>
        <w:numPr>
          <w:ilvl w:val="1"/>
          <w:numId w:val="80"/>
        </w:numPr>
        <w:rPr>
          <w:rFonts w:ascii="Times New Roman" w:hAnsi="Times New Roman" w:cs="Times New Roman"/>
        </w:rPr>
      </w:pPr>
      <w:r w:rsidRPr="00853309">
        <w:rPr>
          <w:rStyle w:val="nfase"/>
          <w:rFonts w:ascii="Times New Roman" w:hAnsi="Times New Roman" w:cs="Times New Roman"/>
          <w:szCs w:val="22"/>
        </w:rPr>
        <w:t>Força bruta</w:t>
      </w:r>
      <w:r w:rsidRPr="00853309">
        <w:rPr>
          <w:rFonts w:ascii="Times New Roman" w:hAnsi="Times New Roman" w:cs="Times New Roman"/>
        </w:rPr>
        <w:t xml:space="preserve"> para n ≤ 8 (solução ótima garantida).</w:t>
      </w:r>
    </w:p>
    <w:p w14:paraId="58FF0E5B" w14:textId="77777777" w:rsidR="003502E3" w:rsidRPr="00853309" w:rsidRDefault="003502E3" w:rsidP="00853309">
      <w:pPr>
        <w:pStyle w:val="PargrafodaLista"/>
        <w:numPr>
          <w:ilvl w:val="1"/>
          <w:numId w:val="80"/>
        </w:numPr>
        <w:rPr>
          <w:rFonts w:ascii="Times New Roman" w:hAnsi="Times New Roman" w:cs="Times New Roman"/>
        </w:rPr>
      </w:pPr>
      <w:r w:rsidRPr="00853309">
        <w:rPr>
          <w:rStyle w:val="nfase"/>
          <w:rFonts w:ascii="Times New Roman" w:hAnsi="Times New Roman" w:cs="Times New Roman"/>
          <w:szCs w:val="22"/>
        </w:rPr>
        <w:t>Heurística EDT</w:t>
      </w:r>
      <w:r w:rsidRPr="00853309">
        <w:rPr>
          <w:rFonts w:ascii="Times New Roman" w:hAnsi="Times New Roman" w:cs="Times New Roman"/>
        </w:rPr>
        <w:t xml:space="preserve"> para n &gt; 8, com qualidade média de 81%.</w:t>
      </w:r>
    </w:p>
    <w:p w14:paraId="4BD6A28F" w14:textId="77777777" w:rsidR="003502E3" w:rsidRPr="00853309" w:rsidRDefault="003502E3" w:rsidP="00853309">
      <w:pPr>
        <w:pStyle w:val="PargrafodaLista"/>
        <w:numPr>
          <w:ilvl w:val="0"/>
          <w:numId w:val="80"/>
        </w:numPr>
        <w:rPr>
          <w:rFonts w:ascii="Times New Roman" w:hAnsi="Times New Roman" w:cs="Times New Roman"/>
        </w:rPr>
      </w:pPr>
      <w:r w:rsidRPr="00853309">
        <w:rPr>
          <w:rFonts w:ascii="Times New Roman" w:hAnsi="Times New Roman" w:cs="Times New Roman"/>
        </w:rPr>
        <w:t>Desenvolvimento dos predicados centrais (</w:t>
      </w:r>
      <w:proofErr w:type="spellStart"/>
      <w:r w:rsidRPr="00853309">
        <w:rPr>
          <w:rStyle w:val="CdigoHTML"/>
          <w:rFonts w:ascii="Times New Roman" w:eastAsia="Garamond" w:hAnsi="Times New Roman" w:cs="Times New Roman"/>
          <w:sz w:val="22"/>
          <w:szCs w:val="22"/>
        </w:rPr>
        <w:t>sequence_temporization</w:t>
      </w:r>
      <w:proofErr w:type="spellEnd"/>
      <w:r w:rsidRPr="00853309">
        <w:rPr>
          <w:rStyle w:val="CdigoHTML"/>
          <w:rFonts w:ascii="Times New Roman" w:eastAsia="Garamond" w:hAnsi="Times New Roman" w:cs="Times New Roman"/>
          <w:sz w:val="22"/>
          <w:szCs w:val="22"/>
        </w:rPr>
        <w:t>/2</w:t>
      </w:r>
      <w:r w:rsidRPr="00853309">
        <w:rPr>
          <w:rFonts w:ascii="Times New Roman" w:hAnsi="Times New Roman" w:cs="Times New Roman"/>
        </w:rPr>
        <w:t xml:space="preserve">, </w:t>
      </w:r>
      <w:proofErr w:type="spellStart"/>
      <w:r w:rsidRPr="00853309">
        <w:rPr>
          <w:rStyle w:val="CdigoHTML"/>
          <w:rFonts w:ascii="Times New Roman" w:eastAsia="Garamond" w:hAnsi="Times New Roman" w:cs="Times New Roman"/>
          <w:sz w:val="22"/>
          <w:szCs w:val="22"/>
        </w:rPr>
        <w:t>sum_delays</w:t>
      </w:r>
      <w:proofErr w:type="spellEnd"/>
      <w:r w:rsidRPr="00853309">
        <w:rPr>
          <w:rStyle w:val="CdigoHTML"/>
          <w:rFonts w:ascii="Times New Roman" w:eastAsia="Garamond" w:hAnsi="Times New Roman" w:cs="Times New Roman"/>
          <w:sz w:val="22"/>
          <w:szCs w:val="22"/>
        </w:rPr>
        <w:t>/2</w:t>
      </w:r>
      <w:r w:rsidRPr="00853309">
        <w:rPr>
          <w:rFonts w:ascii="Times New Roman" w:hAnsi="Times New Roman" w:cs="Times New Roman"/>
        </w:rPr>
        <w:t>).</w:t>
      </w:r>
    </w:p>
    <w:p w14:paraId="04272F34" w14:textId="77777777" w:rsidR="003502E3" w:rsidRPr="00853309" w:rsidRDefault="003502E3" w:rsidP="00853309">
      <w:pPr>
        <w:pStyle w:val="PargrafodaLista"/>
        <w:numPr>
          <w:ilvl w:val="0"/>
          <w:numId w:val="80"/>
        </w:numPr>
        <w:rPr>
          <w:rFonts w:ascii="Times New Roman" w:hAnsi="Times New Roman" w:cs="Times New Roman"/>
        </w:rPr>
      </w:pPr>
      <w:r w:rsidRPr="00853309">
        <w:rPr>
          <w:rFonts w:ascii="Times New Roman" w:hAnsi="Times New Roman" w:cs="Times New Roman"/>
        </w:rPr>
        <w:t>Validação explícita de restrições: recursos, pessoal e armazenamento.</w:t>
      </w:r>
    </w:p>
    <w:p w14:paraId="6E4A9CE7" w14:textId="77777777" w:rsidR="003502E3" w:rsidRPr="00853309" w:rsidRDefault="003502E3" w:rsidP="00853309">
      <w:pPr>
        <w:pStyle w:val="PargrafodaLista"/>
        <w:numPr>
          <w:ilvl w:val="0"/>
          <w:numId w:val="80"/>
        </w:numPr>
        <w:rPr>
          <w:rFonts w:ascii="Times New Roman" w:hAnsi="Times New Roman" w:cs="Times New Roman"/>
        </w:rPr>
      </w:pPr>
      <w:r w:rsidRPr="00853309">
        <w:rPr>
          <w:rFonts w:ascii="Times New Roman" w:hAnsi="Times New Roman" w:cs="Times New Roman"/>
        </w:rPr>
        <w:t>Integração total com API REST (I/O em JSON).</w:t>
      </w:r>
    </w:p>
    <w:p w14:paraId="3F7240E8" w14:textId="77777777" w:rsidR="003502E3" w:rsidRDefault="003502E3" w:rsidP="00853309">
      <w:r w:rsidRPr="003502E3">
        <w:rPr>
          <w:rStyle w:val="Forte"/>
          <w:szCs w:val="22"/>
        </w:rPr>
        <w:t>Resultado:</w:t>
      </w:r>
      <w:r w:rsidRPr="003502E3">
        <w:t xml:space="preserve"> Sistema funcional e eficiente, apto a processar até 50 navios dentro de tempos operacionais aceitáveis.</w:t>
      </w:r>
    </w:p>
    <w:p w14:paraId="0711D523" w14:textId="67A48F92" w:rsidR="003502E3" w:rsidRPr="003502E3" w:rsidRDefault="003502E3" w:rsidP="003502E3">
      <w:pPr>
        <w:pStyle w:val="Ttulo3"/>
        <w:rPr>
          <w:rFonts w:ascii="Times New Roman" w:hAnsi="Times New Roman" w:cs="Times New Roman"/>
          <w:szCs w:val="22"/>
        </w:rPr>
      </w:pPr>
      <w:bookmarkStart w:id="54" w:name="_Toc214732051"/>
      <w:r w:rsidRPr="003502E3">
        <w:rPr>
          <w:rStyle w:val="Forte"/>
          <w:rFonts w:ascii="Times New Roman" w:hAnsi="Times New Roman" w:cs="Times New Roman"/>
          <w:b/>
          <w:bCs w:val="0"/>
          <w:szCs w:val="22"/>
        </w:rPr>
        <w:t>US 3.4.3 — Estudo de Complexidade Computacional</w:t>
      </w:r>
      <w:bookmarkEnd w:id="54"/>
      <w:r w:rsidRPr="003502E3">
        <w:rPr>
          <w:rStyle w:val="Forte"/>
          <w:rFonts w:ascii="Times New Roman" w:hAnsi="Times New Roman" w:cs="Times New Roman"/>
          <w:b/>
          <w:bCs w:val="0"/>
          <w:szCs w:val="22"/>
        </w:rPr>
        <w:t xml:space="preserve"> </w:t>
      </w:r>
    </w:p>
    <w:p w14:paraId="522A512B" w14:textId="77777777" w:rsidR="003502E3" w:rsidRPr="003502E3" w:rsidRDefault="003502E3" w:rsidP="00853309">
      <w:r w:rsidRPr="003502E3">
        <w:rPr>
          <w:rStyle w:val="Forte"/>
          <w:szCs w:val="22"/>
        </w:rPr>
        <w:t>Objetivo:</w:t>
      </w:r>
      <w:r w:rsidRPr="003502E3">
        <w:t xml:space="preserve"> Avaliar escalabilidade e custos computacionais.</w:t>
      </w:r>
    </w:p>
    <w:p w14:paraId="3C78B3F7" w14:textId="77777777" w:rsidR="003502E3" w:rsidRPr="003502E3" w:rsidRDefault="003502E3" w:rsidP="00853309">
      <w:r w:rsidRPr="003502E3">
        <w:rPr>
          <w:rStyle w:val="Forte"/>
          <w:szCs w:val="22"/>
        </w:rPr>
        <w:t>Contributos principais:</w:t>
      </w:r>
    </w:p>
    <w:p w14:paraId="7D9CE04C" w14:textId="77777777" w:rsidR="003502E3" w:rsidRPr="00853309" w:rsidRDefault="003502E3" w:rsidP="00853309">
      <w:pPr>
        <w:pStyle w:val="PargrafodaLista"/>
        <w:numPr>
          <w:ilvl w:val="0"/>
          <w:numId w:val="81"/>
        </w:numPr>
        <w:rPr>
          <w:rFonts w:ascii="Times New Roman" w:hAnsi="Times New Roman" w:cs="Times New Roman"/>
        </w:rPr>
      </w:pPr>
      <w:r w:rsidRPr="00853309">
        <w:rPr>
          <w:rFonts w:ascii="Times New Roman" w:hAnsi="Times New Roman" w:cs="Times New Roman"/>
        </w:rPr>
        <w:t>Análise teórica das complexidades:</w:t>
      </w:r>
    </w:p>
    <w:p w14:paraId="0655AE16" w14:textId="77777777" w:rsidR="003502E3" w:rsidRPr="00853309" w:rsidRDefault="003502E3" w:rsidP="00853309">
      <w:pPr>
        <w:pStyle w:val="PargrafodaLista"/>
        <w:numPr>
          <w:ilvl w:val="1"/>
          <w:numId w:val="81"/>
        </w:numPr>
        <w:rPr>
          <w:rFonts w:ascii="Times New Roman" w:hAnsi="Times New Roman" w:cs="Times New Roman"/>
        </w:rPr>
      </w:pPr>
      <w:r w:rsidRPr="00853309">
        <w:rPr>
          <w:rFonts w:ascii="Times New Roman" w:hAnsi="Times New Roman" w:cs="Times New Roman"/>
        </w:rPr>
        <w:t xml:space="preserve">Força bruta: </w:t>
      </w:r>
      <w:proofErr w:type="gramStart"/>
      <w:r w:rsidRPr="00853309">
        <w:rPr>
          <w:rFonts w:ascii="Times New Roman" w:hAnsi="Times New Roman" w:cs="Times New Roman"/>
        </w:rPr>
        <w:t>O(</w:t>
      </w:r>
      <w:proofErr w:type="gramEnd"/>
      <w:r w:rsidRPr="00853309">
        <w:rPr>
          <w:rFonts w:ascii="Times New Roman" w:hAnsi="Times New Roman" w:cs="Times New Roman"/>
        </w:rPr>
        <w:t>n! × n × m × s)</w:t>
      </w:r>
    </w:p>
    <w:p w14:paraId="200439D1" w14:textId="77777777" w:rsidR="003502E3" w:rsidRPr="00853309" w:rsidRDefault="003502E3" w:rsidP="00853309">
      <w:pPr>
        <w:pStyle w:val="PargrafodaLista"/>
        <w:numPr>
          <w:ilvl w:val="1"/>
          <w:numId w:val="81"/>
        </w:numPr>
        <w:rPr>
          <w:rFonts w:ascii="Times New Roman" w:hAnsi="Times New Roman" w:cs="Times New Roman"/>
        </w:rPr>
      </w:pPr>
      <w:r w:rsidRPr="00853309">
        <w:rPr>
          <w:rFonts w:ascii="Times New Roman" w:hAnsi="Times New Roman" w:cs="Times New Roman"/>
        </w:rPr>
        <w:t xml:space="preserve">EDT: </w:t>
      </w:r>
      <w:proofErr w:type="gramStart"/>
      <w:r w:rsidRPr="00853309">
        <w:rPr>
          <w:rFonts w:ascii="Times New Roman" w:hAnsi="Times New Roman" w:cs="Times New Roman"/>
        </w:rPr>
        <w:t>O(</w:t>
      </w:r>
      <w:proofErr w:type="gramEnd"/>
      <w:r w:rsidRPr="00853309">
        <w:rPr>
          <w:rFonts w:ascii="Times New Roman" w:hAnsi="Times New Roman" w:cs="Times New Roman"/>
        </w:rPr>
        <w:t xml:space="preserve">n log n) (com </w:t>
      </w:r>
      <w:proofErr w:type="spellStart"/>
      <w:r w:rsidRPr="00853309">
        <w:rPr>
          <w:rFonts w:ascii="Times New Roman" w:hAnsi="Times New Roman" w:cs="Times New Roman"/>
        </w:rPr>
        <w:t>merge</w:t>
      </w:r>
      <w:proofErr w:type="spellEnd"/>
      <w:r w:rsidRPr="00853309">
        <w:rPr>
          <w:rFonts w:ascii="Times New Roman" w:hAnsi="Times New Roman" w:cs="Times New Roman"/>
        </w:rPr>
        <w:t xml:space="preserve"> </w:t>
      </w:r>
      <w:proofErr w:type="spellStart"/>
      <w:r w:rsidRPr="00853309">
        <w:rPr>
          <w:rFonts w:ascii="Times New Roman" w:hAnsi="Times New Roman" w:cs="Times New Roman"/>
        </w:rPr>
        <w:t>sort</w:t>
      </w:r>
      <w:proofErr w:type="spellEnd"/>
      <w:r w:rsidRPr="00853309">
        <w:rPr>
          <w:rFonts w:ascii="Times New Roman" w:hAnsi="Times New Roman" w:cs="Times New Roman"/>
        </w:rPr>
        <w:t>)</w:t>
      </w:r>
    </w:p>
    <w:p w14:paraId="5D2AC6C3" w14:textId="77777777" w:rsidR="003502E3" w:rsidRPr="00853309" w:rsidRDefault="003502E3" w:rsidP="00853309">
      <w:pPr>
        <w:pStyle w:val="PargrafodaLista"/>
        <w:numPr>
          <w:ilvl w:val="1"/>
          <w:numId w:val="81"/>
        </w:numPr>
        <w:rPr>
          <w:rFonts w:ascii="Times New Roman" w:hAnsi="Times New Roman" w:cs="Times New Roman"/>
        </w:rPr>
      </w:pPr>
      <w:r w:rsidRPr="00853309">
        <w:rPr>
          <w:rFonts w:ascii="Times New Roman" w:hAnsi="Times New Roman" w:cs="Times New Roman"/>
        </w:rPr>
        <w:t xml:space="preserve">SPT: </w:t>
      </w:r>
      <w:proofErr w:type="gramStart"/>
      <w:r w:rsidRPr="00853309">
        <w:rPr>
          <w:rFonts w:ascii="Times New Roman" w:hAnsi="Times New Roman" w:cs="Times New Roman"/>
        </w:rPr>
        <w:t>O(</w:t>
      </w:r>
      <w:proofErr w:type="gramEnd"/>
      <w:r w:rsidRPr="00853309">
        <w:rPr>
          <w:rFonts w:ascii="Times New Roman" w:hAnsi="Times New Roman" w:cs="Times New Roman"/>
        </w:rPr>
        <w:t>n log n + n × m × s)</w:t>
      </w:r>
    </w:p>
    <w:p w14:paraId="4D181DC0" w14:textId="77777777" w:rsidR="003502E3" w:rsidRPr="00853309" w:rsidRDefault="003502E3" w:rsidP="00853309">
      <w:pPr>
        <w:pStyle w:val="PargrafodaLista"/>
        <w:numPr>
          <w:ilvl w:val="0"/>
          <w:numId w:val="81"/>
        </w:numPr>
        <w:rPr>
          <w:rFonts w:ascii="Times New Roman" w:hAnsi="Times New Roman" w:cs="Times New Roman"/>
        </w:rPr>
      </w:pPr>
      <w:proofErr w:type="spellStart"/>
      <w:r w:rsidRPr="00853309">
        <w:rPr>
          <w:rFonts w:ascii="Times New Roman" w:hAnsi="Times New Roman" w:cs="Times New Roman"/>
        </w:rPr>
        <w:t>Benchmarks</w:t>
      </w:r>
      <w:proofErr w:type="spellEnd"/>
      <w:r w:rsidRPr="00853309">
        <w:rPr>
          <w:rFonts w:ascii="Times New Roman" w:hAnsi="Times New Roman" w:cs="Times New Roman"/>
        </w:rPr>
        <w:t xml:space="preserve"> reais com valores n = 3 → 50.</w:t>
      </w:r>
    </w:p>
    <w:p w14:paraId="313A32B5" w14:textId="77777777" w:rsidR="003502E3" w:rsidRPr="00853309" w:rsidRDefault="003502E3" w:rsidP="00853309">
      <w:pPr>
        <w:pStyle w:val="PargrafodaLista"/>
        <w:numPr>
          <w:ilvl w:val="0"/>
          <w:numId w:val="81"/>
        </w:numPr>
        <w:rPr>
          <w:rFonts w:ascii="Times New Roman" w:hAnsi="Times New Roman" w:cs="Times New Roman"/>
        </w:rPr>
      </w:pPr>
      <w:r w:rsidRPr="00853309">
        <w:rPr>
          <w:rFonts w:ascii="Times New Roman" w:hAnsi="Times New Roman" w:cs="Times New Roman"/>
        </w:rPr>
        <w:t>Validação empírica das fórmulas de tempo.</w:t>
      </w:r>
    </w:p>
    <w:p w14:paraId="20B80912" w14:textId="77777777" w:rsidR="003502E3" w:rsidRPr="00853309" w:rsidRDefault="003502E3" w:rsidP="00853309">
      <w:pPr>
        <w:pStyle w:val="PargrafodaLista"/>
        <w:numPr>
          <w:ilvl w:val="0"/>
          <w:numId w:val="81"/>
        </w:numPr>
        <w:rPr>
          <w:rFonts w:ascii="Times New Roman" w:hAnsi="Times New Roman" w:cs="Times New Roman"/>
        </w:rPr>
      </w:pPr>
      <w:r w:rsidRPr="00853309">
        <w:rPr>
          <w:rFonts w:ascii="Times New Roman" w:hAnsi="Times New Roman" w:cs="Times New Roman"/>
        </w:rPr>
        <w:t xml:space="preserve">Identificação de </w:t>
      </w:r>
      <w:proofErr w:type="spellStart"/>
      <w:r w:rsidRPr="00853309">
        <w:rPr>
          <w:rFonts w:ascii="Times New Roman" w:hAnsi="Times New Roman" w:cs="Times New Roman"/>
        </w:rPr>
        <w:t>bottlenecks</w:t>
      </w:r>
      <w:proofErr w:type="spellEnd"/>
      <w:r w:rsidRPr="00853309">
        <w:rPr>
          <w:rFonts w:ascii="Times New Roman" w:hAnsi="Times New Roman" w:cs="Times New Roman"/>
        </w:rPr>
        <w:t xml:space="preserve"> e oportunidades de otimização.</w:t>
      </w:r>
    </w:p>
    <w:p w14:paraId="4F40BDAC" w14:textId="77777777" w:rsidR="003502E3" w:rsidRPr="00853309" w:rsidRDefault="003502E3" w:rsidP="00853309">
      <w:pPr>
        <w:pStyle w:val="PargrafodaLista"/>
        <w:numPr>
          <w:ilvl w:val="0"/>
          <w:numId w:val="81"/>
        </w:numPr>
        <w:rPr>
          <w:rFonts w:ascii="Times New Roman" w:hAnsi="Times New Roman" w:cs="Times New Roman"/>
        </w:rPr>
      </w:pPr>
      <w:r w:rsidRPr="00853309">
        <w:rPr>
          <w:rFonts w:ascii="Times New Roman" w:hAnsi="Times New Roman" w:cs="Times New Roman"/>
        </w:rPr>
        <w:t xml:space="preserve">Levantamento estatístico de atrasos (min, </w:t>
      </w:r>
      <w:proofErr w:type="spellStart"/>
      <w:r w:rsidRPr="00853309">
        <w:rPr>
          <w:rFonts w:ascii="Times New Roman" w:hAnsi="Times New Roman" w:cs="Times New Roman"/>
        </w:rPr>
        <w:t>max</w:t>
      </w:r>
      <w:proofErr w:type="spellEnd"/>
      <w:r w:rsidRPr="00853309">
        <w:rPr>
          <w:rFonts w:ascii="Times New Roman" w:hAnsi="Times New Roman" w:cs="Times New Roman"/>
        </w:rPr>
        <w:t>, média).</w:t>
      </w:r>
    </w:p>
    <w:p w14:paraId="3A4D19EC" w14:textId="488CCD7B" w:rsidR="003502E3" w:rsidRPr="00853309" w:rsidRDefault="003502E3" w:rsidP="00853309">
      <w:r w:rsidRPr="003502E3">
        <w:rPr>
          <w:rStyle w:val="Forte"/>
          <w:szCs w:val="22"/>
        </w:rPr>
        <w:t>Resultado:</w:t>
      </w:r>
      <w:r w:rsidRPr="003502E3">
        <w:t xml:space="preserve"> Entendimento sólido da escalabilidade, permitindo escolher o algoritmo mais adequado por cenário.</w:t>
      </w:r>
    </w:p>
    <w:p w14:paraId="257487FD" w14:textId="64913798" w:rsidR="003502E3" w:rsidRPr="003502E3" w:rsidRDefault="003502E3" w:rsidP="003502E3">
      <w:pPr>
        <w:pStyle w:val="NormalWeb"/>
        <w:jc w:val="both"/>
        <w:rPr>
          <w:b/>
          <w:bCs/>
          <w:sz w:val="22"/>
          <w:szCs w:val="22"/>
        </w:rPr>
      </w:pPr>
      <w:r w:rsidRPr="003502E3">
        <w:rPr>
          <w:b/>
          <w:bCs/>
          <w:sz w:val="22"/>
          <w:szCs w:val="22"/>
        </w:rPr>
        <w:lastRenderedPageBreak/>
        <w:t>US 3.4.4 — Implementação e Comparação de Heurísticas</w:t>
      </w:r>
    </w:p>
    <w:p w14:paraId="0291C4B6" w14:textId="77777777" w:rsidR="003502E3" w:rsidRPr="003502E3" w:rsidRDefault="003502E3" w:rsidP="00853309">
      <w:r w:rsidRPr="003502E3">
        <w:rPr>
          <w:b/>
          <w:bCs/>
        </w:rPr>
        <w:t>Objetivo:</w:t>
      </w:r>
      <w:r w:rsidRPr="003502E3">
        <w:t xml:space="preserve"> Criar heurísticas eficientes e comparar a sua qualidade.</w:t>
      </w:r>
    </w:p>
    <w:p w14:paraId="2D343EC1" w14:textId="77777777" w:rsidR="003502E3" w:rsidRPr="003502E3" w:rsidRDefault="003502E3" w:rsidP="00853309">
      <w:r w:rsidRPr="003502E3">
        <w:rPr>
          <w:b/>
          <w:bCs/>
        </w:rPr>
        <w:t>Contributos principais:</w:t>
      </w:r>
    </w:p>
    <w:p w14:paraId="48583447" w14:textId="77777777" w:rsidR="003502E3" w:rsidRPr="00853309" w:rsidRDefault="003502E3" w:rsidP="00853309">
      <w:pPr>
        <w:pStyle w:val="PargrafodaLista"/>
        <w:numPr>
          <w:ilvl w:val="0"/>
          <w:numId w:val="82"/>
        </w:numPr>
        <w:rPr>
          <w:rFonts w:ascii="Times New Roman" w:hAnsi="Times New Roman" w:cs="Times New Roman"/>
        </w:rPr>
      </w:pPr>
      <w:r w:rsidRPr="00853309">
        <w:rPr>
          <w:rFonts w:ascii="Times New Roman" w:hAnsi="Times New Roman" w:cs="Times New Roman"/>
        </w:rPr>
        <w:t>Implementação de quatro heurísticas:</w:t>
      </w:r>
    </w:p>
    <w:p w14:paraId="7ADA612E" w14:textId="77777777" w:rsidR="003502E3" w:rsidRPr="00853309" w:rsidRDefault="003502E3" w:rsidP="00853309">
      <w:pPr>
        <w:pStyle w:val="PargrafodaLista"/>
        <w:numPr>
          <w:ilvl w:val="1"/>
          <w:numId w:val="82"/>
        </w:numPr>
        <w:rPr>
          <w:rFonts w:ascii="Times New Roman" w:hAnsi="Times New Roman" w:cs="Times New Roman"/>
        </w:rPr>
      </w:pPr>
      <w:r w:rsidRPr="00853309">
        <w:rPr>
          <w:rFonts w:ascii="Times New Roman" w:hAnsi="Times New Roman" w:cs="Times New Roman"/>
        </w:rPr>
        <w:t>EDT (81% qualidade)</w:t>
      </w:r>
    </w:p>
    <w:p w14:paraId="26CF164D" w14:textId="77777777" w:rsidR="003502E3" w:rsidRPr="00853309" w:rsidRDefault="003502E3" w:rsidP="00853309">
      <w:pPr>
        <w:pStyle w:val="PargrafodaLista"/>
        <w:numPr>
          <w:ilvl w:val="1"/>
          <w:numId w:val="82"/>
        </w:numPr>
        <w:rPr>
          <w:rFonts w:ascii="Times New Roman" w:hAnsi="Times New Roman" w:cs="Times New Roman"/>
        </w:rPr>
      </w:pPr>
      <w:r w:rsidRPr="00853309">
        <w:rPr>
          <w:rFonts w:ascii="Times New Roman" w:hAnsi="Times New Roman" w:cs="Times New Roman"/>
        </w:rPr>
        <w:t>SPT (62%)</w:t>
      </w:r>
    </w:p>
    <w:p w14:paraId="719753B9" w14:textId="77777777" w:rsidR="003502E3" w:rsidRPr="00853309" w:rsidRDefault="003502E3" w:rsidP="00853309">
      <w:pPr>
        <w:pStyle w:val="PargrafodaLista"/>
        <w:numPr>
          <w:ilvl w:val="1"/>
          <w:numId w:val="82"/>
        </w:numPr>
        <w:rPr>
          <w:rFonts w:ascii="Times New Roman" w:hAnsi="Times New Roman" w:cs="Times New Roman"/>
        </w:rPr>
      </w:pPr>
      <w:r w:rsidRPr="00853309">
        <w:rPr>
          <w:rFonts w:ascii="Times New Roman" w:hAnsi="Times New Roman" w:cs="Times New Roman"/>
        </w:rPr>
        <w:t>MST (58%)</w:t>
      </w:r>
    </w:p>
    <w:p w14:paraId="5573D28C" w14:textId="77777777" w:rsidR="003502E3" w:rsidRPr="00853309" w:rsidRDefault="003502E3" w:rsidP="00853309">
      <w:pPr>
        <w:pStyle w:val="PargrafodaLista"/>
        <w:numPr>
          <w:ilvl w:val="1"/>
          <w:numId w:val="82"/>
        </w:numPr>
        <w:rPr>
          <w:rFonts w:ascii="Times New Roman" w:hAnsi="Times New Roman" w:cs="Times New Roman"/>
        </w:rPr>
      </w:pPr>
      <w:r w:rsidRPr="00853309">
        <w:rPr>
          <w:rFonts w:ascii="Times New Roman" w:hAnsi="Times New Roman" w:cs="Times New Roman"/>
        </w:rPr>
        <w:t>SPT_IMPROVED (68%)</w:t>
      </w:r>
    </w:p>
    <w:p w14:paraId="576125E4" w14:textId="77777777" w:rsidR="003502E3" w:rsidRPr="00853309" w:rsidRDefault="003502E3" w:rsidP="00853309">
      <w:pPr>
        <w:pStyle w:val="PargrafodaLista"/>
        <w:numPr>
          <w:ilvl w:val="0"/>
          <w:numId w:val="82"/>
        </w:numPr>
        <w:rPr>
          <w:rFonts w:ascii="Times New Roman" w:hAnsi="Times New Roman" w:cs="Times New Roman"/>
        </w:rPr>
      </w:pPr>
      <w:r w:rsidRPr="00853309">
        <w:rPr>
          <w:rFonts w:ascii="Times New Roman" w:hAnsi="Times New Roman" w:cs="Times New Roman"/>
        </w:rPr>
        <w:t xml:space="preserve">Estudo comparativo rigoroso com 10 </w:t>
      </w:r>
      <w:proofErr w:type="spellStart"/>
      <w:r w:rsidRPr="00853309">
        <w:rPr>
          <w:rFonts w:ascii="Times New Roman" w:hAnsi="Times New Roman" w:cs="Times New Roman"/>
        </w:rPr>
        <w:t>datasets</w:t>
      </w:r>
      <w:proofErr w:type="spellEnd"/>
      <w:r w:rsidRPr="00853309">
        <w:rPr>
          <w:rFonts w:ascii="Times New Roman" w:hAnsi="Times New Roman" w:cs="Times New Roman"/>
        </w:rPr>
        <w:t xml:space="preserve"> heterogéneos.</w:t>
      </w:r>
    </w:p>
    <w:p w14:paraId="44F77E49" w14:textId="77777777" w:rsidR="003502E3" w:rsidRPr="00853309" w:rsidRDefault="003502E3" w:rsidP="00853309">
      <w:pPr>
        <w:pStyle w:val="PargrafodaLista"/>
        <w:numPr>
          <w:ilvl w:val="0"/>
          <w:numId w:val="82"/>
        </w:numPr>
        <w:rPr>
          <w:rFonts w:ascii="Times New Roman" w:hAnsi="Times New Roman" w:cs="Times New Roman"/>
        </w:rPr>
      </w:pPr>
      <w:r w:rsidRPr="00853309">
        <w:rPr>
          <w:rFonts w:ascii="Times New Roman" w:hAnsi="Times New Roman" w:cs="Times New Roman"/>
        </w:rPr>
        <w:t>Avaliação de qualidade, tempo de execução e variabilidade.</w:t>
      </w:r>
    </w:p>
    <w:p w14:paraId="65B483EB" w14:textId="77777777" w:rsidR="003502E3" w:rsidRPr="00853309" w:rsidRDefault="003502E3" w:rsidP="00853309">
      <w:pPr>
        <w:pStyle w:val="PargrafodaLista"/>
        <w:numPr>
          <w:ilvl w:val="0"/>
          <w:numId w:val="82"/>
        </w:numPr>
        <w:rPr>
          <w:rFonts w:ascii="Times New Roman" w:hAnsi="Times New Roman" w:cs="Times New Roman"/>
        </w:rPr>
      </w:pPr>
      <w:r w:rsidRPr="00853309">
        <w:rPr>
          <w:rFonts w:ascii="Times New Roman" w:hAnsi="Times New Roman" w:cs="Times New Roman"/>
        </w:rPr>
        <w:t>Seleção fundamentada:</w:t>
      </w:r>
    </w:p>
    <w:p w14:paraId="5935C090" w14:textId="77777777" w:rsidR="003502E3" w:rsidRPr="00853309" w:rsidRDefault="003502E3" w:rsidP="00853309">
      <w:pPr>
        <w:pStyle w:val="PargrafodaLista"/>
        <w:numPr>
          <w:ilvl w:val="1"/>
          <w:numId w:val="82"/>
        </w:numPr>
        <w:rPr>
          <w:rFonts w:ascii="Times New Roman" w:hAnsi="Times New Roman" w:cs="Times New Roman"/>
        </w:rPr>
      </w:pPr>
      <w:r w:rsidRPr="00853309">
        <w:rPr>
          <w:rFonts w:ascii="Times New Roman" w:hAnsi="Times New Roman" w:cs="Times New Roman"/>
          <w:b/>
          <w:bCs/>
        </w:rPr>
        <w:t>Primária:</w:t>
      </w:r>
      <w:r w:rsidRPr="00853309">
        <w:rPr>
          <w:rFonts w:ascii="Times New Roman" w:hAnsi="Times New Roman" w:cs="Times New Roman"/>
        </w:rPr>
        <w:t xml:space="preserve"> EDT (melhor qualidade e estabilidade)</w:t>
      </w:r>
    </w:p>
    <w:p w14:paraId="7E292741" w14:textId="77777777" w:rsidR="003502E3" w:rsidRPr="00853309" w:rsidRDefault="003502E3" w:rsidP="00853309">
      <w:pPr>
        <w:pStyle w:val="PargrafodaLista"/>
        <w:numPr>
          <w:ilvl w:val="1"/>
          <w:numId w:val="82"/>
        </w:numPr>
        <w:rPr>
          <w:rFonts w:ascii="Times New Roman" w:hAnsi="Times New Roman" w:cs="Times New Roman"/>
        </w:rPr>
      </w:pPr>
      <w:r w:rsidRPr="00853309">
        <w:rPr>
          <w:rFonts w:ascii="Times New Roman" w:hAnsi="Times New Roman" w:cs="Times New Roman"/>
          <w:b/>
          <w:bCs/>
        </w:rPr>
        <w:t>Secundária:</w:t>
      </w:r>
      <w:r w:rsidRPr="00853309">
        <w:rPr>
          <w:rFonts w:ascii="Times New Roman" w:hAnsi="Times New Roman" w:cs="Times New Roman"/>
        </w:rPr>
        <w:t xml:space="preserve"> SPT (mais rápida)</w:t>
      </w:r>
    </w:p>
    <w:p w14:paraId="7B66DDD6" w14:textId="62B9AB78" w:rsidR="003502E3" w:rsidRDefault="003502E3" w:rsidP="00853309">
      <w:r w:rsidRPr="003502E3">
        <w:rPr>
          <w:b/>
          <w:bCs/>
        </w:rPr>
        <w:t>Resultado:</w:t>
      </w:r>
      <w:r w:rsidRPr="003502E3">
        <w:t xml:space="preserve"> Conjunto de heurísticas robusto e escalável, apto a utilização em produção.</w:t>
      </w:r>
    </w:p>
    <w:p w14:paraId="7E6DBEB8" w14:textId="12B57176" w:rsidR="003502E3" w:rsidRPr="003502E3" w:rsidRDefault="003502E3" w:rsidP="003502E3">
      <w:pPr>
        <w:pStyle w:val="Ttulo3"/>
        <w:rPr>
          <w:rFonts w:ascii="Times New Roman" w:hAnsi="Times New Roman" w:cs="Times New Roman"/>
          <w:szCs w:val="22"/>
        </w:rPr>
      </w:pPr>
      <w:bookmarkStart w:id="55" w:name="_Toc214732052"/>
      <w:r w:rsidRPr="003502E3">
        <w:rPr>
          <w:rStyle w:val="Forte"/>
          <w:rFonts w:ascii="Times New Roman" w:hAnsi="Times New Roman" w:cs="Times New Roman"/>
          <w:b/>
          <w:bCs w:val="0"/>
          <w:szCs w:val="22"/>
        </w:rPr>
        <w:t xml:space="preserve">US 3.4.5 — Suporte </w:t>
      </w:r>
      <w:proofErr w:type="spellStart"/>
      <w:r w:rsidRPr="003502E3">
        <w:rPr>
          <w:rStyle w:val="Forte"/>
          <w:rFonts w:ascii="Times New Roman" w:hAnsi="Times New Roman" w:cs="Times New Roman"/>
          <w:b/>
          <w:bCs w:val="0"/>
          <w:szCs w:val="22"/>
        </w:rPr>
        <w:t>Multi-Grua</w:t>
      </w:r>
      <w:bookmarkEnd w:id="55"/>
      <w:proofErr w:type="spellEnd"/>
    </w:p>
    <w:p w14:paraId="533A97B2" w14:textId="77777777" w:rsidR="003502E3" w:rsidRPr="003502E3" w:rsidRDefault="003502E3" w:rsidP="00853309">
      <w:r w:rsidRPr="003502E3">
        <w:rPr>
          <w:rStyle w:val="Forte"/>
          <w:szCs w:val="22"/>
        </w:rPr>
        <w:t>Objetivo:</w:t>
      </w:r>
      <w:r w:rsidRPr="003502E3">
        <w:t xml:space="preserve"> Permitir operações com múltiplas gruas.</w:t>
      </w:r>
    </w:p>
    <w:p w14:paraId="09DA7570" w14:textId="77777777" w:rsidR="003502E3" w:rsidRPr="003502E3" w:rsidRDefault="003502E3" w:rsidP="00853309">
      <w:r w:rsidRPr="003502E3">
        <w:rPr>
          <w:rStyle w:val="Forte"/>
          <w:szCs w:val="22"/>
        </w:rPr>
        <w:t>Contributos principais:</w:t>
      </w:r>
    </w:p>
    <w:p w14:paraId="1CD80123" w14:textId="77777777" w:rsidR="003502E3" w:rsidRPr="00853309" w:rsidRDefault="003502E3" w:rsidP="00853309">
      <w:pPr>
        <w:pStyle w:val="PargrafodaLista"/>
        <w:numPr>
          <w:ilvl w:val="0"/>
          <w:numId w:val="83"/>
        </w:numPr>
        <w:rPr>
          <w:rFonts w:ascii="Times New Roman" w:hAnsi="Times New Roman" w:cs="Times New Roman"/>
        </w:rPr>
      </w:pPr>
      <w:r w:rsidRPr="00853309">
        <w:rPr>
          <w:rFonts w:ascii="Times New Roman" w:hAnsi="Times New Roman" w:cs="Times New Roman"/>
        </w:rPr>
        <w:t>Implementação de abordagem em duas fases:</w:t>
      </w:r>
    </w:p>
    <w:p w14:paraId="25B05F14" w14:textId="77777777" w:rsidR="003502E3" w:rsidRPr="00853309" w:rsidRDefault="003502E3" w:rsidP="00853309">
      <w:pPr>
        <w:pStyle w:val="PargrafodaLista"/>
        <w:numPr>
          <w:ilvl w:val="1"/>
          <w:numId w:val="83"/>
        </w:numPr>
        <w:rPr>
          <w:rFonts w:ascii="Times New Roman" w:hAnsi="Times New Roman" w:cs="Times New Roman"/>
        </w:rPr>
      </w:pPr>
      <w:r w:rsidRPr="00853309">
        <w:rPr>
          <w:rFonts w:ascii="Times New Roman" w:hAnsi="Times New Roman" w:cs="Times New Roman"/>
        </w:rPr>
        <w:t>Sequência base (single-</w:t>
      </w:r>
      <w:proofErr w:type="spellStart"/>
      <w:r w:rsidRPr="00853309">
        <w:rPr>
          <w:rFonts w:ascii="Times New Roman" w:hAnsi="Times New Roman" w:cs="Times New Roman"/>
        </w:rPr>
        <w:t>crane</w:t>
      </w:r>
      <w:proofErr w:type="spellEnd"/>
      <w:r w:rsidRPr="00853309">
        <w:rPr>
          <w:rFonts w:ascii="Times New Roman" w:hAnsi="Times New Roman" w:cs="Times New Roman"/>
        </w:rPr>
        <w:t>)</w:t>
      </w:r>
    </w:p>
    <w:p w14:paraId="7A3C410D" w14:textId="77777777" w:rsidR="003502E3" w:rsidRPr="00853309" w:rsidRDefault="003502E3" w:rsidP="00853309">
      <w:pPr>
        <w:pStyle w:val="PargrafodaLista"/>
        <w:numPr>
          <w:ilvl w:val="1"/>
          <w:numId w:val="83"/>
        </w:numPr>
        <w:rPr>
          <w:rFonts w:ascii="Times New Roman" w:hAnsi="Times New Roman" w:cs="Times New Roman"/>
        </w:rPr>
      </w:pPr>
      <w:r w:rsidRPr="00853309">
        <w:rPr>
          <w:rFonts w:ascii="Times New Roman" w:hAnsi="Times New Roman" w:cs="Times New Roman"/>
        </w:rPr>
        <w:t xml:space="preserve">Otimização </w:t>
      </w:r>
      <w:proofErr w:type="spellStart"/>
      <w:r w:rsidRPr="00853309">
        <w:rPr>
          <w:rFonts w:ascii="Times New Roman" w:hAnsi="Times New Roman" w:cs="Times New Roman"/>
        </w:rPr>
        <w:t>multi-crane</w:t>
      </w:r>
      <w:proofErr w:type="spellEnd"/>
      <w:r w:rsidRPr="00853309">
        <w:rPr>
          <w:rFonts w:ascii="Times New Roman" w:hAnsi="Times New Roman" w:cs="Times New Roman"/>
        </w:rPr>
        <w:t xml:space="preserve"> (aplicada apenas se houver atraso)</w:t>
      </w:r>
    </w:p>
    <w:p w14:paraId="7498982A" w14:textId="77777777" w:rsidR="003502E3" w:rsidRPr="00853309" w:rsidRDefault="003502E3" w:rsidP="00853309">
      <w:pPr>
        <w:pStyle w:val="PargrafodaLista"/>
        <w:numPr>
          <w:ilvl w:val="0"/>
          <w:numId w:val="83"/>
        </w:numPr>
        <w:rPr>
          <w:rFonts w:ascii="Times New Roman" w:hAnsi="Times New Roman" w:cs="Times New Roman"/>
        </w:rPr>
      </w:pPr>
      <w:r w:rsidRPr="00853309">
        <w:rPr>
          <w:rFonts w:ascii="Times New Roman" w:hAnsi="Times New Roman" w:cs="Times New Roman"/>
        </w:rPr>
        <w:t>Minimização em dois níveis:</w:t>
      </w:r>
    </w:p>
    <w:p w14:paraId="1D127A9F" w14:textId="77777777" w:rsidR="003502E3" w:rsidRPr="00853309" w:rsidRDefault="003502E3" w:rsidP="00853309">
      <w:pPr>
        <w:pStyle w:val="PargrafodaLista"/>
        <w:numPr>
          <w:ilvl w:val="1"/>
          <w:numId w:val="83"/>
        </w:numPr>
        <w:rPr>
          <w:rFonts w:ascii="Times New Roman" w:hAnsi="Times New Roman" w:cs="Times New Roman"/>
        </w:rPr>
      </w:pPr>
      <w:r w:rsidRPr="00853309">
        <w:rPr>
          <w:rFonts w:ascii="Times New Roman" w:hAnsi="Times New Roman" w:cs="Times New Roman"/>
        </w:rPr>
        <w:t>Primário: atraso total</w:t>
      </w:r>
    </w:p>
    <w:p w14:paraId="68F6E6DF" w14:textId="77777777" w:rsidR="003502E3" w:rsidRPr="00853309" w:rsidRDefault="003502E3" w:rsidP="00853309">
      <w:pPr>
        <w:pStyle w:val="PargrafodaLista"/>
        <w:numPr>
          <w:ilvl w:val="1"/>
          <w:numId w:val="83"/>
        </w:numPr>
        <w:rPr>
          <w:rFonts w:ascii="Times New Roman" w:hAnsi="Times New Roman" w:cs="Times New Roman"/>
        </w:rPr>
      </w:pPr>
      <w:r w:rsidRPr="00853309">
        <w:rPr>
          <w:rFonts w:ascii="Times New Roman" w:hAnsi="Times New Roman" w:cs="Times New Roman"/>
        </w:rPr>
        <w:t>Secundário: horas de grua adicionais</w:t>
      </w:r>
    </w:p>
    <w:p w14:paraId="6303F34B" w14:textId="77777777" w:rsidR="003502E3" w:rsidRPr="00853309" w:rsidRDefault="003502E3" w:rsidP="00853309">
      <w:pPr>
        <w:pStyle w:val="PargrafodaLista"/>
        <w:numPr>
          <w:ilvl w:val="0"/>
          <w:numId w:val="83"/>
        </w:numPr>
        <w:rPr>
          <w:rFonts w:ascii="Times New Roman" w:hAnsi="Times New Roman" w:cs="Times New Roman"/>
        </w:rPr>
      </w:pPr>
      <w:r w:rsidRPr="00853309">
        <w:rPr>
          <w:rFonts w:ascii="Times New Roman" w:hAnsi="Times New Roman" w:cs="Times New Roman"/>
        </w:rPr>
        <w:t>Criação dos predicados especializados:</w:t>
      </w:r>
    </w:p>
    <w:p w14:paraId="29996EDF" w14:textId="77777777" w:rsidR="003502E3" w:rsidRPr="00853309" w:rsidRDefault="003502E3" w:rsidP="00853309">
      <w:pPr>
        <w:pStyle w:val="PargrafodaLista"/>
        <w:numPr>
          <w:ilvl w:val="1"/>
          <w:numId w:val="83"/>
        </w:numPr>
        <w:rPr>
          <w:rFonts w:ascii="Times New Roman" w:hAnsi="Times New Roman" w:cs="Times New Roman"/>
        </w:rPr>
      </w:pPr>
      <w:proofErr w:type="spellStart"/>
      <w:r w:rsidRPr="00853309">
        <w:rPr>
          <w:rStyle w:val="CdigoHTML"/>
          <w:rFonts w:ascii="Times New Roman" w:eastAsia="Garamond" w:hAnsi="Times New Roman" w:cs="Times New Roman"/>
          <w:sz w:val="22"/>
          <w:szCs w:val="22"/>
        </w:rPr>
        <w:t>sequence_temporization_multi</w:t>
      </w:r>
      <w:proofErr w:type="spellEnd"/>
      <w:r w:rsidRPr="00853309">
        <w:rPr>
          <w:rStyle w:val="CdigoHTML"/>
          <w:rFonts w:ascii="Times New Roman" w:eastAsia="Garamond" w:hAnsi="Times New Roman" w:cs="Times New Roman"/>
          <w:sz w:val="22"/>
          <w:szCs w:val="22"/>
        </w:rPr>
        <w:t>/3</w:t>
      </w:r>
    </w:p>
    <w:p w14:paraId="7E3F26B1" w14:textId="77777777" w:rsidR="003502E3" w:rsidRPr="00853309" w:rsidRDefault="003502E3" w:rsidP="00853309">
      <w:pPr>
        <w:pStyle w:val="PargrafodaLista"/>
        <w:numPr>
          <w:ilvl w:val="1"/>
          <w:numId w:val="83"/>
        </w:numPr>
        <w:rPr>
          <w:rFonts w:ascii="Times New Roman" w:hAnsi="Times New Roman" w:cs="Times New Roman"/>
        </w:rPr>
      </w:pPr>
      <w:proofErr w:type="spellStart"/>
      <w:r w:rsidRPr="00853309">
        <w:rPr>
          <w:rStyle w:val="CdigoHTML"/>
          <w:rFonts w:ascii="Times New Roman" w:eastAsia="Garamond" w:hAnsi="Times New Roman" w:cs="Times New Roman"/>
          <w:sz w:val="22"/>
          <w:szCs w:val="22"/>
        </w:rPr>
        <w:t>sum_delays_multi</w:t>
      </w:r>
      <w:proofErr w:type="spellEnd"/>
      <w:r w:rsidRPr="00853309">
        <w:rPr>
          <w:rStyle w:val="CdigoHTML"/>
          <w:rFonts w:ascii="Times New Roman" w:eastAsia="Garamond" w:hAnsi="Times New Roman" w:cs="Times New Roman"/>
          <w:sz w:val="22"/>
          <w:szCs w:val="22"/>
        </w:rPr>
        <w:t>/2</w:t>
      </w:r>
    </w:p>
    <w:p w14:paraId="57BC51A8" w14:textId="77777777" w:rsidR="003502E3" w:rsidRPr="00853309" w:rsidRDefault="003502E3" w:rsidP="00853309">
      <w:pPr>
        <w:pStyle w:val="PargrafodaLista"/>
        <w:numPr>
          <w:ilvl w:val="1"/>
          <w:numId w:val="83"/>
        </w:numPr>
        <w:rPr>
          <w:rFonts w:ascii="Times New Roman" w:hAnsi="Times New Roman" w:cs="Times New Roman"/>
        </w:rPr>
      </w:pPr>
      <w:proofErr w:type="spellStart"/>
      <w:r w:rsidRPr="00853309">
        <w:rPr>
          <w:rStyle w:val="CdigoHTML"/>
          <w:rFonts w:ascii="Times New Roman" w:eastAsia="Garamond" w:hAnsi="Times New Roman" w:cs="Times New Roman"/>
          <w:sz w:val="22"/>
          <w:szCs w:val="22"/>
        </w:rPr>
        <w:t>calculate_multi_crane_usage</w:t>
      </w:r>
      <w:proofErr w:type="spellEnd"/>
      <w:r w:rsidRPr="00853309">
        <w:rPr>
          <w:rStyle w:val="CdigoHTML"/>
          <w:rFonts w:ascii="Times New Roman" w:eastAsia="Garamond" w:hAnsi="Times New Roman" w:cs="Times New Roman"/>
          <w:sz w:val="22"/>
          <w:szCs w:val="22"/>
        </w:rPr>
        <w:t>/2</w:t>
      </w:r>
    </w:p>
    <w:p w14:paraId="6E956F86" w14:textId="77777777" w:rsidR="003502E3" w:rsidRPr="00853309" w:rsidRDefault="003502E3" w:rsidP="00853309">
      <w:pPr>
        <w:pStyle w:val="PargrafodaLista"/>
        <w:numPr>
          <w:ilvl w:val="1"/>
          <w:numId w:val="83"/>
        </w:numPr>
        <w:rPr>
          <w:rFonts w:ascii="Times New Roman" w:hAnsi="Times New Roman" w:cs="Times New Roman"/>
        </w:rPr>
      </w:pPr>
      <w:r w:rsidRPr="00853309">
        <w:rPr>
          <w:rStyle w:val="CdigoHTML"/>
          <w:rFonts w:ascii="Times New Roman" w:eastAsia="Garamond" w:hAnsi="Times New Roman" w:cs="Times New Roman"/>
          <w:sz w:val="22"/>
          <w:szCs w:val="22"/>
        </w:rPr>
        <w:t>obtain_seq_multi_crane1/1</w:t>
      </w:r>
    </w:p>
    <w:p w14:paraId="75E44B2E" w14:textId="77777777" w:rsidR="003502E3" w:rsidRPr="00853309" w:rsidRDefault="003502E3" w:rsidP="00853309">
      <w:pPr>
        <w:pStyle w:val="PargrafodaLista"/>
        <w:numPr>
          <w:ilvl w:val="0"/>
          <w:numId w:val="83"/>
        </w:numPr>
        <w:rPr>
          <w:rFonts w:ascii="Times New Roman" w:hAnsi="Times New Roman" w:cs="Times New Roman"/>
        </w:rPr>
      </w:pPr>
      <w:r w:rsidRPr="00853309">
        <w:rPr>
          <w:rFonts w:ascii="Times New Roman" w:hAnsi="Times New Roman" w:cs="Times New Roman"/>
        </w:rPr>
        <w:t xml:space="preserve">Geração de JSON comparativo (single </w:t>
      </w:r>
      <w:proofErr w:type="spellStart"/>
      <w:r w:rsidRPr="00853309">
        <w:rPr>
          <w:rFonts w:ascii="Times New Roman" w:hAnsi="Times New Roman" w:cs="Times New Roman"/>
        </w:rPr>
        <w:t>vs</w:t>
      </w:r>
      <w:proofErr w:type="spellEnd"/>
      <w:r w:rsidRPr="00853309">
        <w:rPr>
          <w:rFonts w:ascii="Times New Roman" w:hAnsi="Times New Roman" w:cs="Times New Roman"/>
        </w:rPr>
        <w:t xml:space="preserve"> </w:t>
      </w:r>
      <w:proofErr w:type="spellStart"/>
      <w:r w:rsidRPr="00853309">
        <w:rPr>
          <w:rFonts w:ascii="Times New Roman" w:hAnsi="Times New Roman" w:cs="Times New Roman"/>
        </w:rPr>
        <w:t>multi-crane</w:t>
      </w:r>
      <w:proofErr w:type="spellEnd"/>
      <w:r w:rsidRPr="00853309">
        <w:rPr>
          <w:rFonts w:ascii="Times New Roman" w:hAnsi="Times New Roman" w:cs="Times New Roman"/>
        </w:rPr>
        <w:t>).</w:t>
      </w:r>
    </w:p>
    <w:p w14:paraId="52252C4E" w14:textId="77777777" w:rsidR="003502E3" w:rsidRPr="00853309" w:rsidRDefault="003502E3" w:rsidP="00853309">
      <w:pPr>
        <w:pStyle w:val="PargrafodaLista"/>
        <w:numPr>
          <w:ilvl w:val="0"/>
          <w:numId w:val="83"/>
        </w:numPr>
        <w:rPr>
          <w:rFonts w:ascii="Times New Roman" w:hAnsi="Times New Roman" w:cs="Times New Roman"/>
        </w:rPr>
      </w:pPr>
      <w:r w:rsidRPr="00853309">
        <w:rPr>
          <w:rFonts w:ascii="Times New Roman" w:hAnsi="Times New Roman" w:cs="Times New Roman"/>
        </w:rPr>
        <w:t>Respeito da limitação n ≤ 4 (complexidade explosiva).</w:t>
      </w:r>
    </w:p>
    <w:p w14:paraId="4E52F262" w14:textId="60826B24" w:rsidR="003502E3" w:rsidRDefault="003502E3" w:rsidP="00853309">
      <w:r w:rsidRPr="003502E3">
        <w:rPr>
          <w:rStyle w:val="Forte"/>
          <w:szCs w:val="22"/>
        </w:rPr>
        <w:t>Resultado:</w:t>
      </w:r>
      <w:r w:rsidRPr="003502E3">
        <w:t xml:space="preserve"> Extensão funcional que auxilia a decisão operacional através de métricas objetivas.</w:t>
      </w:r>
    </w:p>
    <w:p w14:paraId="0B720626" w14:textId="77777777" w:rsidR="00853309" w:rsidRPr="00853309" w:rsidRDefault="00853309" w:rsidP="00853309"/>
    <w:p w14:paraId="027C9CB6" w14:textId="77777777" w:rsidR="003502E3" w:rsidRDefault="003502E3" w:rsidP="003502E3">
      <w:pPr>
        <w:pStyle w:val="Ttulo2"/>
        <w:rPr>
          <w:rFonts w:ascii="Times New Roman" w:hAnsi="Times New Roman"/>
          <w:sz w:val="36"/>
          <w:szCs w:val="36"/>
        </w:rPr>
      </w:pPr>
      <w:bookmarkStart w:id="56" w:name="_Toc214732053"/>
      <w:r>
        <w:lastRenderedPageBreak/>
        <w:t>6.2 Principais Descobertas</w:t>
      </w:r>
      <w:bookmarkEnd w:id="56"/>
    </w:p>
    <w:p w14:paraId="01949C88" w14:textId="77777777" w:rsidR="003502E3" w:rsidRPr="003502E3" w:rsidRDefault="003502E3" w:rsidP="003502E3">
      <w:pPr>
        <w:pStyle w:val="Ttulo3"/>
      </w:pPr>
      <w:bookmarkStart w:id="57" w:name="_Toc214732054"/>
      <w:r w:rsidRPr="003502E3">
        <w:rPr>
          <w:rStyle w:val="Forte"/>
          <w:b/>
          <w:bCs w:val="0"/>
        </w:rPr>
        <w:t>6.2.1 Complexidade Computacional</w:t>
      </w:r>
      <w:bookmarkEnd w:id="57"/>
    </w:p>
    <w:p w14:paraId="3D45B98B" w14:textId="77777777" w:rsidR="003502E3" w:rsidRPr="00853309" w:rsidRDefault="003502E3" w:rsidP="00853309">
      <w:pPr>
        <w:pStyle w:val="PargrafodaLista"/>
        <w:numPr>
          <w:ilvl w:val="0"/>
          <w:numId w:val="84"/>
        </w:numPr>
        <w:rPr>
          <w:rFonts w:ascii="Times New Roman" w:hAnsi="Times New Roman" w:cs="Times New Roman"/>
        </w:rPr>
      </w:pPr>
      <w:r w:rsidRPr="00853309">
        <w:rPr>
          <w:rStyle w:val="Forte"/>
          <w:rFonts w:ascii="Times New Roman" w:hAnsi="Times New Roman" w:cs="Times New Roman"/>
          <w:szCs w:val="22"/>
        </w:rPr>
        <w:t>Explosão combinatória confirmada</w:t>
      </w:r>
      <w:r w:rsidRPr="00853309">
        <w:rPr>
          <w:rFonts w:ascii="Times New Roman" w:hAnsi="Times New Roman" w:cs="Times New Roman"/>
        </w:rPr>
        <w:t xml:space="preserve"> (n! inviabiliza n &gt; 8).</w:t>
      </w:r>
    </w:p>
    <w:p w14:paraId="36EBD372" w14:textId="77777777" w:rsidR="003502E3" w:rsidRPr="00853309" w:rsidRDefault="003502E3" w:rsidP="00853309">
      <w:pPr>
        <w:pStyle w:val="PargrafodaLista"/>
        <w:numPr>
          <w:ilvl w:val="0"/>
          <w:numId w:val="84"/>
        </w:numPr>
        <w:rPr>
          <w:rFonts w:ascii="Times New Roman" w:hAnsi="Times New Roman" w:cs="Times New Roman"/>
        </w:rPr>
      </w:pPr>
      <w:r w:rsidRPr="00853309">
        <w:rPr>
          <w:rStyle w:val="Forte"/>
          <w:rFonts w:ascii="Times New Roman" w:hAnsi="Times New Roman" w:cs="Times New Roman"/>
          <w:szCs w:val="22"/>
        </w:rPr>
        <w:t>Heurísticas tornam-se essenciais</w:t>
      </w:r>
      <w:r w:rsidRPr="00853309">
        <w:rPr>
          <w:rFonts w:ascii="Times New Roman" w:hAnsi="Times New Roman" w:cs="Times New Roman"/>
        </w:rPr>
        <w:t xml:space="preserve"> para dimensão realista.</w:t>
      </w:r>
    </w:p>
    <w:p w14:paraId="101B8DDD" w14:textId="77777777" w:rsidR="003502E3" w:rsidRPr="00853309" w:rsidRDefault="003502E3" w:rsidP="00853309">
      <w:pPr>
        <w:pStyle w:val="PargrafodaLista"/>
        <w:numPr>
          <w:ilvl w:val="0"/>
          <w:numId w:val="84"/>
        </w:numPr>
        <w:rPr>
          <w:rFonts w:ascii="Times New Roman" w:hAnsi="Times New Roman" w:cs="Times New Roman"/>
        </w:rPr>
      </w:pPr>
      <w:r w:rsidRPr="00853309">
        <w:rPr>
          <w:rStyle w:val="Forte"/>
          <w:rFonts w:ascii="Times New Roman" w:hAnsi="Times New Roman" w:cs="Times New Roman"/>
          <w:szCs w:val="22"/>
        </w:rPr>
        <w:t>Custos de recursos dominam</w:t>
      </w:r>
      <w:r w:rsidRPr="00853309">
        <w:rPr>
          <w:rFonts w:ascii="Times New Roman" w:hAnsi="Times New Roman" w:cs="Times New Roman"/>
        </w:rPr>
        <w:t xml:space="preserve"> para portos de grande escala.</w:t>
      </w:r>
    </w:p>
    <w:p w14:paraId="0C1E1BC6" w14:textId="77777777" w:rsidR="003502E3" w:rsidRPr="00853309" w:rsidRDefault="003502E3" w:rsidP="00853309">
      <w:pPr>
        <w:pStyle w:val="PargrafodaLista"/>
        <w:numPr>
          <w:ilvl w:val="0"/>
          <w:numId w:val="84"/>
        </w:numPr>
        <w:rPr>
          <w:rFonts w:ascii="Times New Roman" w:hAnsi="Times New Roman" w:cs="Times New Roman"/>
        </w:rPr>
      </w:pPr>
      <w:r w:rsidRPr="00853309">
        <w:rPr>
          <w:rStyle w:val="Forte"/>
          <w:rFonts w:ascii="Times New Roman" w:hAnsi="Times New Roman" w:cs="Times New Roman"/>
          <w:szCs w:val="22"/>
        </w:rPr>
        <w:t>Diferenças entre teoria e prática</w:t>
      </w:r>
      <w:r w:rsidRPr="00853309">
        <w:rPr>
          <w:rFonts w:ascii="Times New Roman" w:hAnsi="Times New Roman" w:cs="Times New Roman"/>
        </w:rPr>
        <w:t xml:space="preserve">: </w:t>
      </w:r>
      <w:proofErr w:type="spellStart"/>
      <w:r w:rsidRPr="00853309">
        <w:rPr>
          <w:rFonts w:ascii="Times New Roman" w:hAnsi="Times New Roman" w:cs="Times New Roman"/>
        </w:rPr>
        <w:t>Prolog</w:t>
      </w:r>
      <w:proofErr w:type="spellEnd"/>
      <w:r w:rsidRPr="00853309">
        <w:rPr>
          <w:rFonts w:ascii="Times New Roman" w:hAnsi="Times New Roman" w:cs="Times New Roman"/>
        </w:rPr>
        <w:t xml:space="preserve"> otimizado teve melhor desempenho do que o previsto.</w:t>
      </w:r>
    </w:p>
    <w:p w14:paraId="193D23EA" w14:textId="77777777" w:rsidR="003502E3" w:rsidRDefault="003502E3" w:rsidP="003502E3">
      <w:pPr>
        <w:pStyle w:val="Ttulo3"/>
        <w:rPr>
          <w:rFonts w:ascii="Times New Roman" w:hAnsi="Times New Roman"/>
          <w:sz w:val="27"/>
          <w:szCs w:val="27"/>
        </w:rPr>
      </w:pPr>
      <w:bookmarkStart w:id="58" w:name="_Toc214732055"/>
      <w:r>
        <w:rPr>
          <w:rStyle w:val="Forte"/>
          <w:b/>
          <w:bCs w:val="0"/>
        </w:rPr>
        <w:t>6.2.2 Qualidade das Heurísticas</w:t>
      </w:r>
      <w:bookmarkEnd w:id="58"/>
    </w:p>
    <w:p w14:paraId="5997812D" w14:textId="77777777" w:rsidR="003502E3" w:rsidRPr="00853309" w:rsidRDefault="003502E3" w:rsidP="00853309">
      <w:pPr>
        <w:pStyle w:val="PargrafodaLista"/>
        <w:numPr>
          <w:ilvl w:val="0"/>
          <w:numId w:val="85"/>
        </w:numPr>
        <w:rPr>
          <w:rFonts w:ascii="Times New Roman" w:hAnsi="Times New Roman" w:cs="Times New Roman"/>
        </w:rPr>
      </w:pPr>
      <w:r w:rsidRPr="00853309">
        <w:rPr>
          <w:rStyle w:val="Forte"/>
          <w:rFonts w:ascii="Times New Roman" w:hAnsi="Times New Roman" w:cs="Times New Roman"/>
        </w:rPr>
        <w:t>EDT</w:t>
      </w:r>
      <w:r w:rsidRPr="00853309">
        <w:rPr>
          <w:rFonts w:ascii="Times New Roman" w:hAnsi="Times New Roman" w:cs="Times New Roman"/>
        </w:rPr>
        <w:t xml:space="preserve"> é a mais robusta (média 81%, menor variância).</w:t>
      </w:r>
    </w:p>
    <w:p w14:paraId="24438BE4" w14:textId="77777777" w:rsidR="003502E3" w:rsidRPr="00853309" w:rsidRDefault="003502E3" w:rsidP="00853309">
      <w:pPr>
        <w:pStyle w:val="PargrafodaLista"/>
        <w:numPr>
          <w:ilvl w:val="0"/>
          <w:numId w:val="85"/>
        </w:numPr>
        <w:rPr>
          <w:rFonts w:ascii="Times New Roman" w:hAnsi="Times New Roman" w:cs="Times New Roman"/>
        </w:rPr>
      </w:pPr>
      <w:r w:rsidRPr="00853309">
        <w:rPr>
          <w:rStyle w:val="Forte"/>
          <w:rFonts w:ascii="Times New Roman" w:hAnsi="Times New Roman" w:cs="Times New Roman"/>
        </w:rPr>
        <w:t>SPT</w:t>
      </w:r>
      <w:r w:rsidRPr="00853309">
        <w:rPr>
          <w:rFonts w:ascii="Times New Roman" w:hAnsi="Times New Roman" w:cs="Times New Roman"/>
        </w:rPr>
        <w:t xml:space="preserve"> destaca-se em cenários de grande variabilidade.</w:t>
      </w:r>
    </w:p>
    <w:p w14:paraId="4E5A7CEC" w14:textId="77777777" w:rsidR="003502E3" w:rsidRPr="00853309" w:rsidRDefault="003502E3" w:rsidP="00853309">
      <w:pPr>
        <w:pStyle w:val="PargrafodaLista"/>
        <w:numPr>
          <w:ilvl w:val="0"/>
          <w:numId w:val="85"/>
        </w:numPr>
        <w:rPr>
          <w:rFonts w:ascii="Times New Roman" w:hAnsi="Times New Roman" w:cs="Times New Roman"/>
        </w:rPr>
      </w:pPr>
      <w:r w:rsidRPr="00853309">
        <w:rPr>
          <w:rStyle w:val="Forte"/>
          <w:rFonts w:ascii="Times New Roman" w:hAnsi="Times New Roman" w:cs="Times New Roman"/>
        </w:rPr>
        <w:t>Contexto determina a melhor escolha</w:t>
      </w:r>
      <w:r w:rsidRPr="00853309">
        <w:rPr>
          <w:rFonts w:ascii="Times New Roman" w:hAnsi="Times New Roman" w:cs="Times New Roman"/>
        </w:rPr>
        <w:t xml:space="preserve"> — não existe heurística universal.</w:t>
      </w:r>
    </w:p>
    <w:p w14:paraId="00775470" w14:textId="77777777" w:rsidR="003502E3" w:rsidRPr="00853309" w:rsidRDefault="003502E3" w:rsidP="00853309">
      <w:pPr>
        <w:pStyle w:val="PargrafodaLista"/>
        <w:numPr>
          <w:ilvl w:val="0"/>
          <w:numId w:val="85"/>
        </w:numPr>
        <w:rPr>
          <w:rFonts w:ascii="Times New Roman" w:hAnsi="Times New Roman" w:cs="Times New Roman"/>
        </w:rPr>
      </w:pPr>
      <w:r w:rsidRPr="00853309">
        <w:rPr>
          <w:rStyle w:val="Forte"/>
          <w:rFonts w:ascii="Times New Roman" w:hAnsi="Times New Roman" w:cs="Times New Roman"/>
        </w:rPr>
        <w:t>MST</w:t>
      </w:r>
      <w:r w:rsidRPr="00853309">
        <w:rPr>
          <w:rFonts w:ascii="Times New Roman" w:hAnsi="Times New Roman" w:cs="Times New Roman"/>
        </w:rPr>
        <w:t xml:space="preserve"> apresenta insuficiências conceituais significativas.</w:t>
      </w:r>
    </w:p>
    <w:p w14:paraId="4046592A" w14:textId="77777777" w:rsidR="003502E3" w:rsidRPr="003502E3" w:rsidRDefault="003502E3" w:rsidP="003502E3">
      <w:pPr>
        <w:pStyle w:val="Ttulo3"/>
      </w:pPr>
      <w:bookmarkStart w:id="59" w:name="_Toc214732056"/>
      <w:r w:rsidRPr="003502E3">
        <w:rPr>
          <w:rStyle w:val="Forte"/>
          <w:b/>
          <w:bCs w:val="0"/>
        </w:rPr>
        <w:t xml:space="preserve">6.2.3 </w:t>
      </w:r>
      <w:proofErr w:type="spellStart"/>
      <w:r w:rsidRPr="003502E3">
        <w:rPr>
          <w:rStyle w:val="Forte"/>
          <w:b/>
          <w:bCs w:val="0"/>
        </w:rPr>
        <w:t>Multi-Grua</w:t>
      </w:r>
      <w:bookmarkEnd w:id="59"/>
      <w:proofErr w:type="spellEnd"/>
    </w:p>
    <w:p w14:paraId="65D77719" w14:textId="77777777" w:rsidR="003502E3" w:rsidRPr="00853309" w:rsidRDefault="003502E3" w:rsidP="00853309">
      <w:pPr>
        <w:pStyle w:val="PargrafodaLista"/>
        <w:numPr>
          <w:ilvl w:val="0"/>
          <w:numId w:val="86"/>
        </w:numPr>
        <w:rPr>
          <w:rFonts w:ascii="Times New Roman" w:hAnsi="Times New Roman" w:cs="Times New Roman"/>
        </w:rPr>
      </w:pPr>
      <w:r w:rsidRPr="00853309">
        <w:rPr>
          <w:rFonts w:ascii="Times New Roman" w:hAnsi="Times New Roman" w:cs="Times New Roman"/>
        </w:rPr>
        <w:t>Atrasos podem ser eliminados em vários cenários.</w:t>
      </w:r>
    </w:p>
    <w:p w14:paraId="1600E7EE" w14:textId="77777777" w:rsidR="003502E3" w:rsidRPr="00853309" w:rsidRDefault="003502E3" w:rsidP="00853309">
      <w:pPr>
        <w:pStyle w:val="PargrafodaLista"/>
        <w:numPr>
          <w:ilvl w:val="0"/>
          <w:numId w:val="86"/>
        </w:numPr>
        <w:rPr>
          <w:rFonts w:ascii="Times New Roman" w:hAnsi="Times New Roman" w:cs="Times New Roman"/>
        </w:rPr>
      </w:pPr>
      <w:r w:rsidRPr="00853309">
        <w:rPr>
          <w:rFonts w:ascii="Times New Roman" w:hAnsi="Times New Roman" w:cs="Times New Roman"/>
        </w:rPr>
        <w:t xml:space="preserve">Existe um </w:t>
      </w:r>
      <w:proofErr w:type="spellStart"/>
      <w:r w:rsidRPr="00853309">
        <w:rPr>
          <w:rStyle w:val="Forte"/>
          <w:rFonts w:ascii="Times New Roman" w:hAnsi="Times New Roman" w:cs="Times New Roman"/>
          <w:szCs w:val="22"/>
        </w:rPr>
        <w:t>trade-off</w:t>
      </w:r>
      <w:proofErr w:type="spellEnd"/>
      <w:r w:rsidRPr="00853309">
        <w:rPr>
          <w:rStyle w:val="Forte"/>
          <w:rFonts w:ascii="Times New Roman" w:hAnsi="Times New Roman" w:cs="Times New Roman"/>
          <w:szCs w:val="22"/>
        </w:rPr>
        <w:t xml:space="preserve"> claro</w:t>
      </w:r>
      <w:r w:rsidRPr="00853309">
        <w:rPr>
          <w:rFonts w:ascii="Times New Roman" w:hAnsi="Times New Roman" w:cs="Times New Roman"/>
        </w:rPr>
        <w:t xml:space="preserve"> entre redução de atrasos e custos de grua.</w:t>
      </w:r>
    </w:p>
    <w:p w14:paraId="3BCE53E0" w14:textId="77777777" w:rsidR="003502E3" w:rsidRPr="00853309" w:rsidRDefault="003502E3" w:rsidP="00853309">
      <w:pPr>
        <w:pStyle w:val="PargrafodaLista"/>
        <w:numPr>
          <w:ilvl w:val="0"/>
          <w:numId w:val="86"/>
        </w:numPr>
        <w:rPr>
          <w:rFonts w:ascii="Times New Roman" w:hAnsi="Times New Roman" w:cs="Times New Roman"/>
        </w:rPr>
      </w:pPr>
      <w:r w:rsidRPr="00853309">
        <w:rPr>
          <w:rFonts w:ascii="Times New Roman" w:hAnsi="Times New Roman" w:cs="Times New Roman"/>
        </w:rPr>
        <w:t>Limite n ≤ 4 é restritivo — heurísticas seriam evolução natural.</w:t>
      </w:r>
    </w:p>
    <w:p w14:paraId="75749DFA" w14:textId="77777777" w:rsidR="003502E3" w:rsidRPr="00853309" w:rsidRDefault="003502E3" w:rsidP="00853309">
      <w:pPr>
        <w:pStyle w:val="PargrafodaLista"/>
        <w:numPr>
          <w:ilvl w:val="0"/>
          <w:numId w:val="86"/>
        </w:numPr>
        <w:rPr>
          <w:rFonts w:ascii="Times New Roman" w:hAnsi="Times New Roman" w:cs="Times New Roman"/>
        </w:rPr>
      </w:pPr>
      <w:r w:rsidRPr="00853309">
        <w:rPr>
          <w:rFonts w:ascii="Times New Roman" w:hAnsi="Times New Roman" w:cs="Times New Roman"/>
        </w:rPr>
        <w:t>Comparação detalhada é preferível a decisões automáticas.</w:t>
      </w:r>
    </w:p>
    <w:p w14:paraId="15DD655A" w14:textId="77777777" w:rsidR="003502E3" w:rsidRPr="00853309" w:rsidRDefault="003502E3" w:rsidP="00853309">
      <w:pPr>
        <w:pStyle w:val="PargrafodaLista"/>
        <w:numPr>
          <w:ilvl w:val="0"/>
          <w:numId w:val="86"/>
        </w:numPr>
        <w:rPr>
          <w:rFonts w:ascii="Times New Roman" w:hAnsi="Times New Roman" w:cs="Times New Roman"/>
        </w:rPr>
      </w:pPr>
      <w:r w:rsidRPr="00853309">
        <w:rPr>
          <w:rFonts w:ascii="Times New Roman" w:hAnsi="Times New Roman" w:cs="Times New Roman"/>
        </w:rPr>
        <w:t>Sugere-se que a lógica real de recomendação é mais sofisticada do que a documentação indica.</w:t>
      </w:r>
    </w:p>
    <w:p w14:paraId="5336F510" w14:textId="77777777" w:rsidR="003502E3" w:rsidRDefault="003502E3" w:rsidP="003502E3">
      <w:pPr>
        <w:pStyle w:val="Ttulo2"/>
        <w:rPr>
          <w:rFonts w:ascii="Times New Roman" w:hAnsi="Times New Roman"/>
          <w:sz w:val="36"/>
          <w:szCs w:val="36"/>
        </w:rPr>
      </w:pPr>
      <w:bookmarkStart w:id="60" w:name="_Toc214732057"/>
      <w:r>
        <w:t>6.3 Lições Aprendidas</w:t>
      </w:r>
      <w:bookmarkEnd w:id="60"/>
    </w:p>
    <w:p w14:paraId="7E64576D" w14:textId="77777777" w:rsidR="003502E3" w:rsidRPr="003502E3" w:rsidRDefault="003502E3" w:rsidP="003502E3">
      <w:pPr>
        <w:pStyle w:val="Ttulo3"/>
      </w:pPr>
      <w:bookmarkStart w:id="61" w:name="_Toc214732058"/>
      <w:r w:rsidRPr="003502E3">
        <w:rPr>
          <w:rStyle w:val="Forte"/>
          <w:b/>
          <w:bCs w:val="0"/>
        </w:rPr>
        <w:t>6.3.1 Técnicas</w:t>
      </w:r>
      <w:bookmarkEnd w:id="61"/>
    </w:p>
    <w:p w14:paraId="6A7AF106" w14:textId="77777777" w:rsidR="003502E3" w:rsidRPr="00853309" w:rsidRDefault="003502E3" w:rsidP="00853309">
      <w:pPr>
        <w:pStyle w:val="PargrafodaLista"/>
        <w:numPr>
          <w:ilvl w:val="0"/>
          <w:numId w:val="87"/>
        </w:numPr>
        <w:rPr>
          <w:rFonts w:ascii="Times New Roman" w:hAnsi="Times New Roman" w:cs="Times New Roman"/>
        </w:rPr>
      </w:pPr>
      <w:proofErr w:type="spellStart"/>
      <w:r w:rsidRPr="00853309">
        <w:rPr>
          <w:rFonts w:ascii="Times New Roman" w:hAnsi="Times New Roman" w:cs="Times New Roman"/>
        </w:rPr>
        <w:t>Prolog</w:t>
      </w:r>
      <w:proofErr w:type="spellEnd"/>
      <w:r w:rsidRPr="00853309">
        <w:rPr>
          <w:rFonts w:ascii="Times New Roman" w:hAnsi="Times New Roman" w:cs="Times New Roman"/>
        </w:rPr>
        <w:t xml:space="preserve"> é </w:t>
      </w:r>
      <w:proofErr w:type="gramStart"/>
      <w:r w:rsidRPr="00853309">
        <w:rPr>
          <w:rFonts w:ascii="Times New Roman" w:hAnsi="Times New Roman" w:cs="Times New Roman"/>
        </w:rPr>
        <w:t>poderoso</w:t>
      </w:r>
      <w:proofErr w:type="gramEnd"/>
      <w:r w:rsidRPr="00853309">
        <w:rPr>
          <w:rFonts w:ascii="Times New Roman" w:hAnsi="Times New Roman" w:cs="Times New Roman"/>
        </w:rPr>
        <w:t xml:space="preserve"> mas exige atenção à performance e </w:t>
      </w:r>
      <w:proofErr w:type="spellStart"/>
      <w:r w:rsidRPr="00853309">
        <w:rPr>
          <w:rFonts w:ascii="Times New Roman" w:hAnsi="Times New Roman" w:cs="Times New Roman"/>
        </w:rPr>
        <w:t>debugging</w:t>
      </w:r>
      <w:proofErr w:type="spellEnd"/>
      <w:r w:rsidRPr="00853309">
        <w:rPr>
          <w:rFonts w:ascii="Times New Roman" w:hAnsi="Times New Roman" w:cs="Times New Roman"/>
        </w:rPr>
        <w:t>.</w:t>
      </w:r>
    </w:p>
    <w:p w14:paraId="097D59E9" w14:textId="77777777" w:rsidR="003502E3" w:rsidRPr="00853309" w:rsidRDefault="003502E3" w:rsidP="00853309">
      <w:pPr>
        <w:pStyle w:val="PargrafodaLista"/>
        <w:numPr>
          <w:ilvl w:val="0"/>
          <w:numId w:val="87"/>
        </w:numPr>
        <w:rPr>
          <w:rFonts w:ascii="Times New Roman" w:hAnsi="Times New Roman" w:cs="Times New Roman"/>
        </w:rPr>
      </w:pPr>
      <w:proofErr w:type="spellStart"/>
      <w:r w:rsidRPr="00853309">
        <w:rPr>
          <w:rFonts w:ascii="Times New Roman" w:hAnsi="Times New Roman" w:cs="Times New Roman"/>
        </w:rPr>
        <w:t>Benchmarks</w:t>
      </w:r>
      <w:proofErr w:type="spellEnd"/>
      <w:r w:rsidRPr="00853309">
        <w:rPr>
          <w:rFonts w:ascii="Times New Roman" w:hAnsi="Times New Roman" w:cs="Times New Roman"/>
        </w:rPr>
        <w:t xml:space="preserve"> são indispensáveis para validar resultados teóricos.</w:t>
      </w:r>
    </w:p>
    <w:p w14:paraId="28EEF43F" w14:textId="77777777" w:rsidR="003502E3" w:rsidRPr="00853309" w:rsidRDefault="003502E3" w:rsidP="00853309">
      <w:pPr>
        <w:pStyle w:val="PargrafodaLista"/>
        <w:numPr>
          <w:ilvl w:val="0"/>
          <w:numId w:val="87"/>
        </w:numPr>
        <w:rPr>
          <w:rFonts w:ascii="Times New Roman" w:hAnsi="Times New Roman" w:cs="Times New Roman"/>
        </w:rPr>
      </w:pPr>
      <w:r w:rsidRPr="00853309">
        <w:rPr>
          <w:rFonts w:ascii="Times New Roman" w:hAnsi="Times New Roman" w:cs="Times New Roman"/>
        </w:rPr>
        <w:t>A modularidade facilitou testes e extensões.</w:t>
      </w:r>
    </w:p>
    <w:p w14:paraId="58308793" w14:textId="18D6ADA9" w:rsidR="003502E3" w:rsidRPr="00853309" w:rsidRDefault="003502E3" w:rsidP="00853309">
      <w:pPr>
        <w:pStyle w:val="PargrafodaLista"/>
        <w:numPr>
          <w:ilvl w:val="0"/>
          <w:numId w:val="87"/>
        </w:numPr>
        <w:rPr>
          <w:rFonts w:ascii="Times New Roman" w:hAnsi="Times New Roman" w:cs="Times New Roman"/>
        </w:rPr>
      </w:pPr>
      <w:r w:rsidRPr="00853309">
        <w:rPr>
          <w:rFonts w:ascii="Times New Roman" w:hAnsi="Times New Roman" w:cs="Times New Roman"/>
        </w:rPr>
        <w:t>Dados reais seriam ainda mais valiosos.</w:t>
      </w:r>
    </w:p>
    <w:p w14:paraId="58CDE63F" w14:textId="77777777" w:rsidR="003502E3" w:rsidRPr="003502E3" w:rsidRDefault="003502E3" w:rsidP="003502E3">
      <w:pPr>
        <w:pStyle w:val="Ttulo3"/>
      </w:pPr>
      <w:bookmarkStart w:id="62" w:name="_Toc214732059"/>
      <w:r w:rsidRPr="003502E3">
        <w:rPr>
          <w:rStyle w:val="Forte"/>
          <w:b/>
          <w:bCs w:val="0"/>
        </w:rPr>
        <w:t>6.3.2 Engenharia de Software</w:t>
      </w:r>
      <w:bookmarkEnd w:id="62"/>
    </w:p>
    <w:p w14:paraId="6E06E28A" w14:textId="77777777" w:rsidR="003502E3" w:rsidRPr="00853309" w:rsidRDefault="003502E3" w:rsidP="00853309">
      <w:pPr>
        <w:pStyle w:val="PargrafodaLista"/>
        <w:numPr>
          <w:ilvl w:val="0"/>
          <w:numId w:val="88"/>
        </w:numPr>
        <w:rPr>
          <w:rFonts w:ascii="Times New Roman" w:hAnsi="Times New Roman" w:cs="Times New Roman"/>
        </w:rPr>
      </w:pPr>
      <w:r w:rsidRPr="00853309">
        <w:rPr>
          <w:rFonts w:ascii="Times New Roman" w:hAnsi="Times New Roman" w:cs="Times New Roman"/>
        </w:rPr>
        <w:t>Documentação incremental evita falhas de contexto.</w:t>
      </w:r>
    </w:p>
    <w:p w14:paraId="192DB84E" w14:textId="77777777" w:rsidR="003502E3" w:rsidRPr="00853309" w:rsidRDefault="003502E3" w:rsidP="00853309">
      <w:pPr>
        <w:pStyle w:val="PargrafodaLista"/>
        <w:numPr>
          <w:ilvl w:val="0"/>
          <w:numId w:val="88"/>
        </w:numPr>
        <w:rPr>
          <w:rFonts w:ascii="Times New Roman" w:hAnsi="Times New Roman" w:cs="Times New Roman"/>
        </w:rPr>
      </w:pPr>
      <w:r w:rsidRPr="00853309">
        <w:rPr>
          <w:rFonts w:ascii="Times New Roman" w:hAnsi="Times New Roman" w:cs="Times New Roman"/>
        </w:rPr>
        <w:t xml:space="preserve">Testes automatizados aceleram validação e </w:t>
      </w:r>
      <w:proofErr w:type="spellStart"/>
      <w:r w:rsidRPr="00853309">
        <w:rPr>
          <w:rFonts w:ascii="Times New Roman" w:hAnsi="Times New Roman" w:cs="Times New Roman"/>
        </w:rPr>
        <w:t>debugging</w:t>
      </w:r>
      <w:proofErr w:type="spellEnd"/>
      <w:r w:rsidRPr="00853309">
        <w:rPr>
          <w:rFonts w:ascii="Times New Roman" w:hAnsi="Times New Roman" w:cs="Times New Roman"/>
        </w:rPr>
        <w:t>.</w:t>
      </w:r>
    </w:p>
    <w:p w14:paraId="0A0438AB" w14:textId="77777777" w:rsidR="003502E3" w:rsidRPr="00853309" w:rsidRDefault="003502E3" w:rsidP="00853309">
      <w:pPr>
        <w:pStyle w:val="PargrafodaLista"/>
        <w:numPr>
          <w:ilvl w:val="0"/>
          <w:numId w:val="88"/>
        </w:numPr>
        <w:rPr>
          <w:rFonts w:ascii="Times New Roman" w:hAnsi="Times New Roman" w:cs="Times New Roman"/>
        </w:rPr>
      </w:pPr>
      <w:r w:rsidRPr="00853309">
        <w:rPr>
          <w:rFonts w:ascii="Times New Roman" w:hAnsi="Times New Roman" w:cs="Times New Roman"/>
        </w:rPr>
        <w:t>API REST desacoplada melhora a integração futura.</w:t>
      </w:r>
    </w:p>
    <w:p w14:paraId="6BF2B3C7" w14:textId="7534FCDA" w:rsidR="003502E3" w:rsidRPr="00853309" w:rsidRDefault="003502E3" w:rsidP="00853309">
      <w:pPr>
        <w:pStyle w:val="PargrafodaLista"/>
        <w:numPr>
          <w:ilvl w:val="0"/>
          <w:numId w:val="88"/>
        </w:numPr>
        <w:rPr>
          <w:rFonts w:ascii="Times New Roman" w:hAnsi="Times New Roman" w:cs="Times New Roman"/>
        </w:rPr>
      </w:pPr>
      <w:r w:rsidRPr="00853309">
        <w:rPr>
          <w:rFonts w:ascii="Times New Roman" w:hAnsi="Times New Roman" w:cs="Times New Roman"/>
        </w:rPr>
        <w:t>Transparência aumenta credibilidade técnica.</w:t>
      </w:r>
    </w:p>
    <w:p w14:paraId="58E7BE25" w14:textId="77777777" w:rsidR="003502E3" w:rsidRPr="003502E3" w:rsidRDefault="003502E3" w:rsidP="003502E3">
      <w:pPr>
        <w:pStyle w:val="Ttulo3"/>
      </w:pPr>
      <w:bookmarkStart w:id="63" w:name="_Toc214732060"/>
      <w:r w:rsidRPr="003502E3">
        <w:rPr>
          <w:rStyle w:val="Forte"/>
          <w:b/>
          <w:bCs w:val="0"/>
        </w:rPr>
        <w:t>6.3.3 Gestão de Projeto</w:t>
      </w:r>
      <w:bookmarkEnd w:id="63"/>
    </w:p>
    <w:p w14:paraId="4D767E29" w14:textId="77777777" w:rsidR="003502E3" w:rsidRPr="00853309" w:rsidRDefault="003502E3" w:rsidP="00853309">
      <w:pPr>
        <w:pStyle w:val="PargrafodaLista"/>
        <w:numPr>
          <w:ilvl w:val="0"/>
          <w:numId w:val="89"/>
        </w:numPr>
        <w:rPr>
          <w:rFonts w:ascii="Times New Roman" w:hAnsi="Times New Roman" w:cs="Times New Roman"/>
        </w:rPr>
      </w:pPr>
      <w:r w:rsidRPr="00853309">
        <w:rPr>
          <w:rFonts w:ascii="Times New Roman" w:hAnsi="Times New Roman" w:cs="Times New Roman"/>
        </w:rPr>
        <w:t>US bem definidas orientaram claramente as prioridades.</w:t>
      </w:r>
    </w:p>
    <w:p w14:paraId="55D2DA3D" w14:textId="77777777" w:rsidR="003502E3" w:rsidRPr="00853309" w:rsidRDefault="003502E3" w:rsidP="00853309">
      <w:pPr>
        <w:pStyle w:val="PargrafodaLista"/>
        <w:numPr>
          <w:ilvl w:val="0"/>
          <w:numId w:val="89"/>
        </w:numPr>
        <w:rPr>
          <w:rFonts w:ascii="Times New Roman" w:hAnsi="Times New Roman" w:cs="Times New Roman"/>
        </w:rPr>
      </w:pPr>
      <w:r w:rsidRPr="00853309">
        <w:rPr>
          <w:rFonts w:ascii="Times New Roman" w:hAnsi="Times New Roman" w:cs="Times New Roman"/>
        </w:rPr>
        <w:lastRenderedPageBreak/>
        <w:t>Desenvolvimento incremental reduziu risco.</w:t>
      </w:r>
    </w:p>
    <w:p w14:paraId="150B2CDB" w14:textId="77777777" w:rsidR="003502E3" w:rsidRPr="00853309" w:rsidRDefault="003502E3" w:rsidP="00853309">
      <w:pPr>
        <w:pStyle w:val="PargrafodaLista"/>
        <w:numPr>
          <w:ilvl w:val="0"/>
          <w:numId w:val="89"/>
        </w:numPr>
        <w:rPr>
          <w:rFonts w:ascii="Times New Roman" w:hAnsi="Times New Roman" w:cs="Times New Roman"/>
        </w:rPr>
      </w:pPr>
      <w:r w:rsidRPr="00853309">
        <w:rPr>
          <w:rFonts w:ascii="Times New Roman" w:hAnsi="Times New Roman" w:cs="Times New Roman"/>
        </w:rPr>
        <w:t xml:space="preserve">Comunicação dos </w:t>
      </w:r>
      <w:proofErr w:type="spellStart"/>
      <w:r w:rsidRPr="00853309">
        <w:rPr>
          <w:rFonts w:ascii="Times New Roman" w:hAnsi="Times New Roman" w:cs="Times New Roman"/>
        </w:rPr>
        <w:t>trade-offs</w:t>
      </w:r>
      <w:proofErr w:type="spellEnd"/>
      <w:r w:rsidRPr="00853309">
        <w:rPr>
          <w:rFonts w:ascii="Times New Roman" w:hAnsi="Times New Roman" w:cs="Times New Roman"/>
        </w:rPr>
        <w:t xml:space="preserve"> permitiu justificar decisões.</w:t>
      </w:r>
    </w:p>
    <w:p w14:paraId="30D9B58D" w14:textId="1F3355C3" w:rsidR="003502E3" w:rsidRPr="003502E3" w:rsidRDefault="003502E3" w:rsidP="003502E3">
      <w:pPr>
        <w:pStyle w:val="Ttulo2"/>
      </w:pPr>
      <w:bookmarkStart w:id="64" w:name="_Toc214732061"/>
      <w:r w:rsidRPr="003502E3">
        <w:t>6.4 Impacto e Contribuições</w:t>
      </w:r>
      <w:bookmarkEnd w:id="64"/>
    </w:p>
    <w:p w14:paraId="2B16AB94" w14:textId="0236B06E" w:rsidR="003502E3" w:rsidRPr="003502E3" w:rsidRDefault="003502E3" w:rsidP="003502E3">
      <w:pPr>
        <w:pStyle w:val="Ttulo3"/>
      </w:pPr>
      <w:bookmarkStart w:id="65" w:name="_Toc214732062"/>
      <w:r w:rsidRPr="003502E3">
        <w:rPr>
          <w:rStyle w:val="Forte"/>
          <w:b/>
          <w:bCs w:val="0"/>
        </w:rPr>
        <w:t>6.4.1 Técnicas</w:t>
      </w:r>
      <w:bookmarkEnd w:id="65"/>
    </w:p>
    <w:p w14:paraId="1FC11FF0" w14:textId="77777777" w:rsidR="003502E3" w:rsidRPr="00853309" w:rsidRDefault="003502E3" w:rsidP="00853309">
      <w:pPr>
        <w:pStyle w:val="PargrafodaLista"/>
        <w:numPr>
          <w:ilvl w:val="0"/>
          <w:numId w:val="90"/>
        </w:numPr>
        <w:rPr>
          <w:rFonts w:ascii="Times New Roman" w:hAnsi="Times New Roman" w:cs="Times New Roman"/>
        </w:rPr>
      </w:pPr>
      <w:proofErr w:type="spellStart"/>
      <w:r w:rsidRPr="00853309">
        <w:rPr>
          <w:rFonts w:ascii="Times New Roman" w:hAnsi="Times New Roman" w:cs="Times New Roman"/>
        </w:rPr>
        <w:t>Backend</w:t>
      </w:r>
      <w:proofErr w:type="spellEnd"/>
      <w:r w:rsidRPr="00853309">
        <w:rPr>
          <w:rFonts w:ascii="Times New Roman" w:hAnsi="Times New Roman" w:cs="Times New Roman"/>
        </w:rPr>
        <w:t xml:space="preserve"> REST completo e funcional.</w:t>
      </w:r>
    </w:p>
    <w:p w14:paraId="4EF3057D" w14:textId="77777777" w:rsidR="003502E3" w:rsidRPr="00853309" w:rsidRDefault="003502E3" w:rsidP="00853309">
      <w:pPr>
        <w:pStyle w:val="PargrafodaLista"/>
        <w:numPr>
          <w:ilvl w:val="0"/>
          <w:numId w:val="90"/>
        </w:numPr>
        <w:rPr>
          <w:rFonts w:ascii="Times New Roman" w:hAnsi="Times New Roman" w:cs="Times New Roman"/>
        </w:rPr>
      </w:pPr>
      <w:r w:rsidRPr="00853309">
        <w:rPr>
          <w:rFonts w:ascii="Times New Roman" w:hAnsi="Times New Roman" w:cs="Times New Roman"/>
        </w:rPr>
        <w:t xml:space="preserve">Três algoritmos de </w:t>
      </w:r>
      <w:proofErr w:type="spellStart"/>
      <w:r w:rsidRPr="00853309">
        <w:rPr>
          <w:rFonts w:ascii="Times New Roman" w:hAnsi="Times New Roman" w:cs="Times New Roman"/>
        </w:rPr>
        <w:t>scheduling</w:t>
      </w:r>
      <w:proofErr w:type="spellEnd"/>
      <w:r w:rsidRPr="00853309">
        <w:rPr>
          <w:rFonts w:ascii="Times New Roman" w:hAnsi="Times New Roman" w:cs="Times New Roman"/>
        </w:rPr>
        <w:t xml:space="preserve"> + </w:t>
      </w:r>
      <w:proofErr w:type="spellStart"/>
      <w:r w:rsidRPr="00853309">
        <w:rPr>
          <w:rFonts w:ascii="Times New Roman" w:hAnsi="Times New Roman" w:cs="Times New Roman"/>
        </w:rPr>
        <w:t>multi-crane</w:t>
      </w:r>
      <w:proofErr w:type="spellEnd"/>
      <w:r w:rsidRPr="00853309">
        <w:rPr>
          <w:rFonts w:ascii="Times New Roman" w:hAnsi="Times New Roman" w:cs="Times New Roman"/>
        </w:rPr>
        <w:t>.</w:t>
      </w:r>
    </w:p>
    <w:p w14:paraId="5C267B4D" w14:textId="77777777" w:rsidR="003502E3" w:rsidRPr="00853309" w:rsidRDefault="003502E3" w:rsidP="00853309">
      <w:pPr>
        <w:pStyle w:val="PargrafodaLista"/>
        <w:numPr>
          <w:ilvl w:val="0"/>
          <w:numId w:val="90"/>
        </w:numPr>
        <w:rPr>
          <w:rFonts w:ascii="Times New Roman" w:hAnsi="Times New Roman" w:cs="Times New Roman"/>
        </w:rPr>
      </w:pPr>
      <w:r w:rsidRPr="00853309">
        <w:rPr>
          <w:rFonts w:ascii="Times New Roman" w:hAnsi="Times New Roman" w:cs="Times New Roman"/>
        </w:rPr>
        <w:t>Análise comparativa rigorosa.</w:t>
      </w:r>
    </w:p>
    <w:p w14:paraId="4B553295" w14:textId="77777777" w:rsidR="003502E3" w:rsidRPr="00853309" w:rsidRDefault="003502E3" w:rsidP="00853309">
      <w:pPr>
        <w:pStyle w:val="PargrafodaLista"/>
        <w:numPr>
          <w:ilvl w:val="0"/>
          <w:numId w:val="90"/>
        </w:numPr>
        <w:rPr>
          <w:rFonts w:ascii="Times New Roman" w:hAnsi="Times New Roman" w:cs="Times New Roman"/>
        </w:rPr>
      </w:pPr>
      <w:r w:rsidRPr="00853309">
        <w:rPr>
          <w:rFonts w:ascii="Times New Roman" w:hAnsi="Times New Roman" w:cs="Times New Roman"/>
        </w:rPr>
        <w:t>Documentação completa e diferenciada entre código real e inferido.</w:t>
      </w:r>
    </w:p>
    <w:p w14:paraId="1E825067" w14:textId="361EE289" w:rsidR="003502E3" w:rsidRPr="003502E3" w:rsidRDefault="003502E3" w:rsidP="003502E3">
      <w:pPr>
        <w:pStyle w:val="Ttulo3"/>
      </w:pPr>
      <w:bookmarkStart w:id="66" w:name="_Toc214732063"/>
      <w:r w:rsidRPr="003502E3">
        <w:rPr>
          <w:rStyle w:val="Forte"/>
          <w:b/>
          <w:bCs w:val="0"/>
        </w:rPr>
        <w:t>6.4.2 Pedagógicas</w:t>
      </w:r>
      <w:bookmarkEnd w:id="66"/>
    </w:p>
    <w:p w14:paraId="085343D5" w14:textId="77777777" w:rsidR="003502E3" w:rsidRPr="00853309" w:rsidRDefault="003502E3" w:rsidP="00853309">
      <w:pPr>
        <w:pStyle w:val="PargrafodaLista"/>
        <w:numPr>
          <w:ilvl w:val="0"/>
          <w:numId w:val="91"/>
        </w:numPr>
        <w:rPr>
          <w:rFonts w:ascii="Times New Roman" w:hAnsi="Times New Roman" w:cs="Times New Roman"/>
        </w:rPr>
      </w:pPr>
      <w:r w:rsidRPr="00853309">
        <w:rPr>
          <w:rFonts w:ascii="Times New Roman" w:hAnsi="Times New Roman" w:cs="Times New Roman"/>
        </w:rPr>
        <w:t>Demonstração prática de conceitos nucleares de IARTI.</w:t>
      </w:r>
    </w:p>
    <w:p w14:paraId="7D5DEFA2" w14:textId="77777777" w:rsidR="003502E3" w:rsidRPr="00853309" w:rsidRDefault="003502E3" w:rsidP="00853309">
      <w:pPr>
        <w:pStyle w:val="PargrafodaLista"/>
        <w:numPr>
          <w:ilvl w:val="0"/>
          <w:numId w:val="91"/>
        </w:numPr>
        <w:rPr>
          <w:rFonts w:ascii="Times New Roman" w:hAnsi="Times New Roman" w:cs="Times New Roman"/>
        </w:rPr>
      </w:pPr>
      <w:r w:rsidRPr="00853309">
        <w:rPr>
          <w:rFonts w:ascii="Times New Roman" w:hAnsi="Times New Roman" w:cs="Times New Roman"/>
        </w:rPr>
        <w:t>Exemplo de boas práticas de engenharia.</w:t>
      </w:r>
    </w:p>
    <w:p w14:paraId="17BF0EF8" w14:textId="77777777" w:rsidR="003502E3" w:rsidRPr="00853309" w:rsidRDefault="003502E3" w:rsidP="00853309">
      <w:pPr>
        <w:pStyle w:val="PargrafodaLista"/>
        <w:numPr>
          <w:ilvl w:val="0"/>
          <w:numId w:val="91"/>
        </w:numPr>
        <w:rPr>
          <w:rFonts w:ascii="Times New Roman" w:hAnsi="Times New Roman" w:cs="Times New Roman"/>
        </w:rPr>
      </w:pPr>
      <w:r w:rsidRPr="00853309">
        <w:rPr>
          <w:rFonts w:ascii="Times New Roman" w:hAnsi="Times New Roman" w:cs="Times New Roman"/>
        </w:rPr>
        <w:t>Caso de estudo realista e com restrições do mundo real.</w:t>
      </w:r>
    </w:p>
    <w:p w14:paraId="17ADEFFA" w14:textId="5319ECF6" w:rsidR="003502E3" w:rsidRPr="003502E3" w:rsidRDefault="003502E3" w:rsidP="003502E3">
      <w:pPr>
        <w:pStyle w:val="Ttulo3"/>
      </w:pPr>
      <w:bookmarkStart w:id="67" w:name="_Toc214732064"/>
      <w:r w:rsidRPr="003502E3">
        <w:rPr>
          <w:rStyle w:val="Forte"/>
          <w:b/>
          <w:bCs w:val="0"/>
        </w:rPr>
        <w:t>6.4.3 Operacionais</w:t>
      </w:r>
      <w:bookmarkEnd w:id="67"/>
    </w:p>
    <w:p w14:paraId="06DBFFEC" w14:textId="77777777" w:rsidR="003502E3" w:rsidRPr="003502E3" w:rsidRDefault="003502E3" w:rsidP="00853309">
      <w:r w:rsidRPr="003502E3">
        <w:rPr>
          <w:rStyle w:val="Forte"/>
          <w:szCs w:val="22"/>
        </w:rPr>
        <w:t>Benefícios quantificáveis</w:t>
      </w:r>
      <w:r w:rsidRPr="003502E3">
        <w:t>, incluindo reduções de:</w:t>
      </w:r>
    </w:p>
    <w:p w14:paraId="40F5B9C1" w14:textId="77777777" w:rsidR="003502E3" w:rsidRPr="00853309" w:rsidRDefault="003502E3" w:rsidP="00853309">
      <w:pPr>
        <w:pStyle w:val="PargrafodaLista"/>
        <w:numPr>
          <w:ilvl w:val="0"/>
          <w:numId w:val="92"/>
        </w:numPr>
        <w:rPr>
          <w:rFonts w:ascii="Times New Roman" w:hAnsi="Times New Roman" w:cs="Times New Roman"/>
        </w:rPr>
      </w:pPr>
      <w:r w:rsidRPr="00853309">
        <w:rPr>
          <w:rFonts w:ascii="Times New Roman" w:hAnsi="Times New Roman" w:cs="Times New Roman"/>
        </w:rPr>
        <w:t>Atrasos (≈80%).</w:t>
      </w:r>
    </w:p>
    <w:p w14:paraId="2DE403B8" w14:textId="77777777" w:rsidR="003502E3" w:rsidRPr="00853309" w:rsidRDefault="003502E3" w:rsidP="00853309">
      <w:pPr>
        <w:pStyle w:val="PargrafodaLista"/>
        <w:numPr>
          <w:ilvl w:val="0"/>
          <w:numId w:val="92"/>
        </w:numPr>
        <w:rPr>
          <w:rFonts w:ascii="Times New Roman" w:hAnsi="Times New Roman" w:cs="Times New Roman"/>
        </w:rPr>
      </w:pPr>
      <w:r w:rsidRPr="00853309">
        <w:rPr>
          <w:rFonts w:ascii="Times New Roman" w:hAnsi="Times New Roman" w:cs="Times New Roman"/>
        </w:rPr>
        <w:t>Tempo de planeamento (≈99.9%).</w:t>
      </w:r>
    </w:p>
    <w:p w14:paraId="1F6F852F" w14:textId="77777777" w:rsidR="003502E3" w:rsidRPr="003502E3" w:rsidRDefault="003502E3" w:rsidP="00853309">
      <w:r w:rsidRPr="003502E3">
        <w:rPr>
          <w:rStyle w:val="Forte"/>
          <w:szCs w:val="22"/>
        </w:rPr>
        <w:t>Benefícios qualitativos:</w:t>
      </w:r>
      <w:r w:rsidRPr="003502E3">
        <w:t xml:space="preserve"> previsibilidade, transparência, adaptabilidade.</w:t>
      </w:r>
    </w:p>
    <w:p w14:paraId="014C454C" w14:textId="77777777" w:rsidR="003502E3" w:rsidRDefault="003502E3" w:rsidP="003502E3">
      <w:pPr>
        <w:pStyle w:val="Ttulo2"/>
      </w:pPr>
      <w:bookmarkStart w:id="68" w:name="_Toc214732065"/>
      <w:r w:rsidRPr="003502E3">
        <w:t>6.6 Conclusão Final</w:t>
      </w:r>
      <w:bookmarkEnd w:id="68"/>
    </w:p>
    <w:p w14:paraId="6426906C" w14:textId="7328DA51" w:rsidR="003502E3" w:rsidRPr="0053188F" w:rsidRDefault="003502E3" w:rsidP="00853309">
      <w:r w:rsidRPr="0053188F">
        <w:t xml:space="preserve">O </w:t>
      </w:r>
      <w:r w:rsidRPr="0053188F">
        <w:rPr>
          <w:rStyle w:val="Forte"/>
          <w:rFonts w:cs="Times New Roman"/>
          <w:b w:val="0"/>
          <w:bCs w:val="0"/>
        </w:rPr>
        <w:t>Módulo de Planeamento e Agendamento Portuário</w:t>
      </w:r>
      <w:r w:rsidRPr="0053188F">
        <w:t xml:space="preserve"> cumpre todos os requisitos definidos para o Sprint B e estabelece uma base sólida para extensões futuras. A solução apresentada integra métodos exatos, heurísticas eficientes e suporte </w:t>
      </w:r>
      <w:proofErr w:type="spellStart"/>
      <w:r w:rsidRPr="0053188F">
        <w:t>multi-grua</w:t>
      </w:r>
      <w:proofErr w:type="spellEnd"/>
      <w:r w:rsidRPr="0053188F">
        <w:t xml:space="preserve"> num sistema coerente, documentado e validado empiricamente. O trabalho realizado representa um contributo técnico, pedagógico e potencialmente operacional para problemas reais de </w:t>
      </w:r>
      <w:proofErr w:type="spellStart"/>
      <w:r w:rsidRPr="0053188F">
        <w:t>scheduling</w:t>
      </w:r>
      <w:proofErr w:type="spellEnd"/>
      <w:r w:rsidRPr="0053188F">
        <w:t xml:space="preserve"> portuário.</w:t>
      </w:r>
    </w:p>
    <w:p w14:paraId="3BE6DB80" w14:textId="77777777" w:rsidR="003502E3" w:rsidRDefault="003502E3" w:rsidP="003502E3">
      <w:pPr>
        <w:pStyle w:val="NormalWeb"/>
        <w:jc w:val="both"/>
        <w:rPr>
          <w:sz w:val="22"/>
          <w:szCs w:val="22"/>
        </w:rPr>
      </w:pPr>
    </w:p>
    <w:p w14:paraId="3CE6F581" w14:textId="77777777" w:rsidR="003502E3" w:rsidRDefault="003502E3" w:rsidP="003502E3">
      <w:pPr>
        <w:pStyle w:val="NormalWeb"/>
        <w:jc w:val="both"/>
        <w:rPr>
          <w:sz w:val="22"/>
          <w:szCs w:val="22"/>
        </w:rPr>
      </w:pPr>
    </w:p>
    <w:p w14:paraId="0C01FE0F" w14:textId="77777777" w:rsidR="003502E3" w:rsidRPr="00211978" w:rsidRDefault="003502E3" w:rsidP="00211978">
      <w:pPr>
        <w:rPr>
          <w:rFonts w:cs="Times New Roman"/>
        </w:rPr>
      </w:pPr>
    </w:p>
    <w:sectPr w:rsidR="003502E3" w:rsidRPr="00211978" w:rsidSect="00386789">
      <w:footerReference w:type="default" r:id="rId50"/>
      <w:pgSz w:w="12240" w:h="15840" w:code="1"/>
      <w:pgMar w:top="1440" w:right="1440" w:bottom="1440" w:left="1440" w:header="720" w:footer="72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C921E" w14:textId="77777777" w:rsidR="00770CD7" w:rsidRDefault="00770CD7">
      <w:r>
        <w:separator/>
      </w:r>
    </w:p>
  </w:endnote>
  <w:endnote w:type="continuationSeparator" w:id="0">
    <w:p w14:paraId="6A6938D4" w14:textId="77777777" w:rsidR="00770CD7" w:rsidRDefault="00770C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Estrangelo Edessa">
    <w:panose1 w:val="020B0604020202020204"/>
    <w:charset w:val="00"/>
    <w:family w:val="script"/>
    <w:pitch w:val="variable"/>
    <w:sig w:usb0="80002043" w:usb1="00000000" w:usb2="0000008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">
    <w:altName w:val="Sylfaen"/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Times , serif">
    <w:altName w:val="Times New Roman"/>
    <w:panose1 w:val="020B0604020202020204"/>
    <w:charset w:val="00"/>
    <w:family w:val="roman"/>
    <w:notTrueType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aramond">
    <w:altName w:val="Times New Roman"/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424"/>
      <w:gridCol w:w="936"/>
    </w:tblGrid>
    <w:tr w:rsidR="003B263F" w:rsidRPr="001F5F0C" w14:paraId="35833A22" w14:textId="77777777" w:rsidTr="00386789">
      <w:tc>
        <w:tcPr>
          <w:tcW w:w="4500" w:type="pct"/>
          <w:tcBorders>
            <w:top w:val="single" w:sz="4" w:space="0" w:color="000000"/>
          </w:tcBorders>
        </w:tcPr>
        <w:p w14:paraId="114339BA" w14:textId="1E91D35E" w:rsidR="003B263F" w:rsidRPr="001F5F0C" w:rsidRDefault="003B263F" w:rsidP="003B263F">
          <w:pPr>
            <w:pStyle w:val="Rodap"/>
            <w:jc w:val="right"/>
            <w:rPr>
              <w:sz w:val="20"/>
              <w:szCs w:val="20"/>
            </w:rPr>
          </w:pPr>
          <w:r w:rsidRPr="001F5F0C">
            <w:rPr>
              <w:sz w:val="20"/>
              <w:szCs w:val="20"/>
            </w:rPr>
            <w:t xml:space="preserve">Relatório </w:t>
          </w:r>
          <w:r w:rsidR="00CA01E1">
            <w:rPr>
              <w:sz w:val="20"/>
              <w:szCs w:val="20"/>
            </w:rPr>
            <w:t xml:space="preserve">Grupo </w:t>
          </w:r>
          <w:r w:rsidR="005C7A13">
            <w:rPr>
              <w:sz w:val="20"/>
              <w:szCs w:val="20"/>
            </w:rPr>
            <w:t>04</w:t>
          </w:r>
          <w:r w:rsidR="00CA01E1">
            <w:rPr>
              <w:sz w:val="20"/>
              <w:szCs w:val="20"/>
            </w:rPr>
            <w:t xml:space="preserve"> Turma </w:t>
          </w:r>
          <w:r w:rsidR="005C7A13">
            <w:rPr>
              <w:sz w:val="20"/>
              <w:szCs w:val="20"/>
            </w:rPr>
            <w:t>3DI</w:t>
          </w:r>
          <w:r w:rsidRPr="001F5F0C">
            <w:rPr>
              <w:sz w:val="20"/>
              <w:szCs w:val="20"/>
            </w:rPr>
            <w:t xml:space="preserve"> | </w:t>
          </w:r>
        </w:p>
      </w:tc>
      <w:tc>
        <w:tcPr>
          <w:tcW w:w="500" w:type="pct"/>
          <w:tcBorders>
            <w:top w:val="single" w:sz="4" w:space="0" w:color="C0504D"/>
          </w:tcBorders>
          <w:shd w:val="clear" w:color="auto" w:fill="C2794C"/>
        </w:tcPr>
        <w:p w14:paraId="5B0A4EF0" w14:textId="77777777" w:rsidR="003B263F" w:rsidRPr="001F5F0C" w:rsidRDefault="003B263F" w:rsidP="003B263F">
          <w:pPr>
            <w:pStyle w:val="Cabealho"/>
            <w:jc w:val="center"/>
            <w:rPr>
              <w:rFonts w:ascii="Calibri" w:hAnsi="Calibri"/>
              <w:b/>
              <w:color w:val="FFFFFF"/>
              <w:sz w:val="20"/>
              <w:szCs w:val="20"/>
            </w:rPr>
          </w:pPr>
          <w:r w:rsidRPr="001F5F0C">
            <w:rPr>
              <w:rFonts w:ascii="Calibri" w:hAnsi="Calibri"/>
              <w:b/>
              <w:color w:val="auto"/>
              <w:sz w:val="20"/>
              <w:szCs w:val="20"/>
            </w:rPr>
            <w:fldChar w:fldCharType="begin"/>
          </w:r>
          <w:r w:rsidRPr="001F5F0C">
            <w:rPr>
              <w:rFonts w:ascii="Calibri" w:hAnsi="Calibri"/>
              <w:b/>
              <w:sz w:val="20"/>
              <w:szCs w:val="20"/>
            </w:rPr>
            <w:instrText>PAGE   \* MERGEFORMAT</w:instrText>
          </w:r>
          <w:r w:rsidRPr="001F5F0C">
            <w:rPr>
              <w:rFonts w:ascii="Calibri" w:hAnsi="Calibri"/>
              <w:b/>
              <w:color w:val="auto"/>
              <w:sz w:val="20"/>
              <w:szCs w:val="20"/>
            </w:rPr>
            <w:fldChar w:fldCharType="separate"/>
          </w:r>
          <w:r w:rsidR="0024535E" w:rsidRPr="0024535E">
            <w:rPr>
              <w:rFonts w:ascii="Calibri" w:hAnsi="Calibri"/>
              <w:b/>
              <w:noProof/>
              <w:color w:val="FFFFFF"/>
              <w:sz w:val="20"/>
              <w:szCs w:val="20"/>
            </w:rPr>
            <w:t>7</w:t>
          </w:r>
          <w:r w:rsidRPr="001F5F0C">
            <w:rPr>
              <w:rFonts w:ascii="Calibri" w:hAnsi="Calibri"/>
              <w:b/>
              <w:color w:val="FFFFFF"/>
              <w:sz w:val="20"/>
              <w:szCs w:val="20"/>
            </w:rPr>
            <w:fldChar w:fldCharType="end"/>
          </w:r>
        </w:p>
      </w:tc>
    </w:tr>
  </w:tbl>
  <w:p w14:paraId="065A083E" w14:textId="77777777" w:rsidR="003B263F" w:rsidRPr="001F5F0C" w:rsidRDefault="003B263F">
    <w:pPr>
      <w:pStyle w:val="Rodap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3F92A" w14:textId="77777777" w:rsidR="00770CD7" w:rsidRDefault="00770CD7">
      <w:r>
        <w:separator/>
      </w:r>
    </w:p>
  </w:footnote>
  <w:footnote w:type="continuationSeparator" w:id="0">
    <w:p w14:paraId="6349935F" w14:textId="77777777" w:rsidR="00770CD7" w:rsidRDefault="00770C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878D6"/>
    <w:multiLevelType w:val="multilevel"/>
    <w:tmpl w:val="0C48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52215"/>
    <w:multiLevelType w:val="multilevel"/>
    <w:tmpl w:val="6072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C17068"/>
    <w:multiLevelType w:val="hybridMultilevel"/>
    <w:tmpl w:val="40CA06F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367184"/>
    <w:multiLevelType w:val="multilevel"/>
    <w:tmpl w:val="67243530"/>
    <w:lvl w:ilvl="0">
      <w:start w:val="1"/>
      <w:numFmt w:val="lowerLetter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Roman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decimal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Roman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decimal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Roman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decimal"/>
      <w:lvlText w:val="%9."/>
      <w:lvlJc w:val="right"/>
      <w:pPr>
        <w:ind w:left="6480" w:firstLine="6120"/>
      </w:pPr>
      <w:rPr>
        <w:u w:val="none"/>
      </w:rPr>
    </w:lvl>
  </w:abstractNum>
  <w:abstractNum w:abstractNumId="4" w15:restartNumberingAfterBreak="0">
    <w:nsid w:val="03905987"/>
    <w:multiLevelType w:val="multilevel"/>
    <w:tmpl w:val="A10A6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D47FC5"/>
    <w:multiLevelType w:val="hybridMultilevel"/>
    <w:tmpl w:val="0C1039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F27EB5"/>
    <w:multiLevelType w:val="hybridMultilevel"/>
    <w:tmpl w:val="825C89FA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C484B35"/>
    <w:multiLevelType w:val="multilevel"/>
    <w:tmpl w:val="F8D22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9B1EF2"/>
    <w:multiLevelType w:val="multilevel"/>
    <w:tmpl w:val="BF06C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76741E"/>
    <w:multiLevelType w:val="hybridMultilevel"/>
    <w:tmpl w:val="EC8AFC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FE5F66"/>
    <w:multiLevelType w:val="hybridMultilevel"/>
    <w:tmpl w:val="D74E8CF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2B23FC"/>
    <w:multiLevelType w:val="hybridMultilevel"/>
    <w:tmpl w:val="8A3E024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1214CFC"/>
    <w:multiLevelType w:val="multilevel"/>
    <w:tmpl w:val="4E24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A64142"/>
    <w:multiLevelType w:val="hybridMultilevel"/>
    <w:tmpl w:val="AB5A18A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2416A9B"/>
    <w:multiLevelType w:val="multilevel"/>
    <w:tmpl w:val="FB9AF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35B2CC1"/>
    <w:multiLevelType w:val="hybridMultilevel"/>
    <w:tmpl w:val="5790C644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3A12CE4"/>
    <w:multiLevelType w:val="multilevel"/>
    <w:tmpl w:val="E80E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A17959"/>
    <w:multiLevelType w:val="multilevel"/>
    <w:tmpl w:val="550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B5041D"/>
    <w:multiLevelType w:val="hybridMultilevel"/>
    <w:tmpl w:val="0F36CA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9935A4B"/>
    <w:multiLevelType w:val="multilevel"/>
    <w:tmpl w:val="6718A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4D37AE"/>
    <w:multiLevelType w:val="multilevel"/>
    <w:tmpl w:val="992CD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3962D3"/>
    <w:multiLevelType w:val="multilevel"/>
    <w:tmpl w:val="1D50D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2B0FEE"/>
    <w:multiLevelType w:val="hybridMultilevel"/>
    <w:tmpl w:val="A830BEE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39A0739"/>
    <w:multiLevelType w:val="hybridMultilevel"/>
    <w:tmpl w:val="848092E0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27C01D8F"/>
    <w:multiLevelType w:val="hybridMultilevel"/>
    <w:tmpl w:val="77C42E9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D5E1A2F"/>
    <w:multiLevelType w:val="hybridMultilevel"/>
    <w:tmpl w:val="7F30F42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F4D5513"/>
    <w:multiLevelType w:val="hybridMultilevel"/>
    <w:tmpl w:val="15F00E0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F503F09"/>
    <w:multiLevelType w:val="hybridMultilevel"/>
    <w:tmpl w:val="05341264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30F552F9"/>
    <w:multiLevelType w:val="hybridMultilevel"/>
    <w:tmpl w:val="AE4C47A8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32D01B7C"/>
    <w:multiLevelType w:val="hybridMultilevel"/>
    <w:tmpl w:val="3EAE24B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5682573"/>
    <w:multiLevelType w:val="hybridMultilevel"/>
    <w:tmpl w:val="A6BAB39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5C91666"/>
    <w:multiLevelType w:val="multilevel"/>
    <w:tmpl w:val="FAAC3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0E45D4"/>
    <w:multiLevelType w:val="hybridMultilevel"/>
    <w:tmpl w:val="5334627C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37352210"/>
    <w:multiLevelType w:val="hybridMultilevel"/>
    <w:tmpl w:val="BDBEA2A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7696931"/>
    <w:multiLevelType w:val="hybridMultilevel"/>
    <w:tmpl w:val="904A06E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8321EA3"/>
    <w:multiLevelType w:val="hybridMultilevel"/>
    <w:tmpl w:val="F8184FD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85D7453"/>
    <w:multiLevelType w:val="multilevel"/>
    <w:tmpl w:val="C1FEB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91641E2"/>
    <w:multiLevelType w:val="hybridMultilevel"/>
    <w:tmpl w:val="76343DA4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392B6FA0"/>
    <w:multiLevelType w:val="multilevel"/>
    <w:tmpl w:val="540A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A2C573D"/>
    <w:multiLevelType w:val="hybridMultilevel"/>
    <w:tmpl w:val="66BCBC2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F29463D"/>
    <w:multiLevelType w:val="hybridMultilevel"/>
    <w:tmpl w:val="CF0A6EBC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411158C7"/>
    <w:multiLevelType w:val="hybridMultilevel"/>
    <w:tmpl w:val="167ACE9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1202F75"/>
    <w:multiLevelType w:val="multilevel"/>
    <w:tmpl w:val="A8BA5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1DB38A3"/>
    <w:multiLevelType w:val="hybridMultilevel"/>
    <w:tmpl w:val="F5F8D66A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423A7251"/>
    <w:multiLevelType w:val="hybridMultilevel"/>
    <w:tmpl w:val="D1CE8C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2C11E69"/>
    <w:multiLevelType w:val="multilevel"/>
    <w:tmpl w:val="D77C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3B37F5E"/>
    <w:multiLevelType w:val="hybridMultilevel"/>
    <w:tmpl w:val="F4C0F3B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6020ECB"/>
    <w:multiLevelType w:val="multilevel"/>
    <w:tmpl w:val="641E6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7111BEA"/>
    <w:multiLevelType w:val="hybridMultilevel"/>
    <w:tmpl w:val="30CA0606"/>
    <w:lvl w:ilvl="0" w:tplc="0840C600">
      <w:start w:val="1"/>
      <w:numFmt w:val="bullet"/>
      <w:lvlText w:val="-"/>
      <w:lvlJc w:val="left"/>
      <w:pPr>
        <w:ind w:left="1440" w:hanging="360"/>
      </w:pPr>
      <w:rPr>
        <w:rFonts w:ascii="Estrangelo Edessa" w:hAnsi="Estrangelo Edessa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47541B22"/>
    <w:multiLevelType w:val="multilevel"/>
    <w:tmpl w:val="BA2E0D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95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50" w15:restartNumberingAfterBreak="0">
    <w:nsid w:val="4A5306EF"/>
    <w:multiLevelType w:val="multilevel"/>
    <w:tmpl w:val="6EA0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C871A47"/>
    <w:multiLevelType w:val="multilevel"/>
    <w:tmpl w:val="86D88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D921240"/>
    <w:multiLevelType w:val="hybridMultilevel"/>
    <w:tmpl w:val="AE1CF2F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5F150D9"/>
    <w:multiLevelType w:val="multilevel"/>
    <w:tmpl w:val="D7B85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62051D5"/>
    <w:multiLevelType w:val="hybridMultilevel"/>
    <w:tmpl w:val="5E8A59FE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56820DB3"/>
    <w:multiLevelType w:val="hybridMultilevel"/>
    <w:tmpl w:val="45F64BB2"/>
    <w:lvl w:ilvl="0" w:tplc="395493AA">
      <w:start w:val="1"/>
      <w:numFmt w:val="decimal"/>
      <w:pStyle w:val="Numberedlist"/>
      <w:lvlText w:val="%1."/>
      <w:lvlJc w:val="left"/>
      <w:pPr>
        <w:tabs>
          <w:tab w:val="num" w:pos="900"/>
        </w:tabs>
        <w:ind w:left="90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70526F5"/>
    <w:multiLevelType w:val="multilevel"/>
    <w:tmpl w:val="958ED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7C15F3E"/>
    <w:multiLevelType w:val="hybridMultilevel"/>
    <w:tmpl w:val="53D0B96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57CE4F5E"/>
    <w:multiLevelType w:val="multilevel"/>
    <w:tmpl w:val="055C1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88B1108"/>
    <w:multiLevelType w:val="hybridMultilevel"/>
    <w:tmpl w:val="1D5817C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8B30E97"/>
    <w:multiLevelType w:val="hybridMultilevel"/>
    <w:tmpl w:val="E0FCC80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A0373C0"/>
    <w:multiLevelType w:val="multilevel"/>
    <w:tmpl w:val="CE7E5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A827A98"/>
    <w:multiLevelType w:val="hybridMultilevel"/>
    <w:tmpl w:val="C64251A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5B8B3D73"/>
    <w:multiLevelType w:val="hybridMultilevel"/>
    <w:tmpl w:val="516C115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B9831F0"/>
    <w:multiLevelType w:val="hybridMultilevel"/>
    <w:tmpl w:val="0EA415E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DDC7931"/>
    <w:multiLevelType w:val="multilevel"/>
    <w:tmpl w:val="54F0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E203C55"/>
    <w:multiLevelType w:val="multilevel"/>
    <w:tmpl w:val="6C046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01D7548"/>
    <w:multiLevelType w:val="hybridMultilevel"/>
    <w:tmpl w:val="5646275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07A724F"/>
    <w:multiLevelType w:val="hybridMultilevel"/>
    <w:tmpl w:val="03DED1D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25760BA"/>
    <w:multiLevelType w:val="hybridMultilevel"/>
    <w:tmpl w:val="44B681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46B18AF"/>
    <w:multiLevelType w:val="hybridMultilevel"/>
    <w:tmpl w:val="4B6CFF5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5801C6E"/>
    <w:multiLevelType w:val="hybridMultilevel"/>
    <w:tmpl w:val="D6E0011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66A2C94"/>
    <w:multiLevelType w:val="multilevel"/>
    <w:tmpl w:val="CE622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787791A"/>
    <w:multiLevelType w:val="multilevel"/>
    <w:tmpl w:val="4E72DF3E"/>
    <w:lvl w:ilvl="0">
      <w:start w:val="1"/>
      <w:numFmt w:val="lowerLetter"/>
      <w:lvlText w:val="%1)"/>
      <w:lvlJc w:val="left"/>
      <w:pPr>
        <w:ind w:left="1080" w:firstLine="720"/>
      </w:pPr>
      <w:rPr>
        <w:rFonts w:ascii="Cambria" w:eastAsia="Cambria" w:hAnsi="Cambria" w:cs="Cambria"/>
      </w:rPr>
    </w:lvl>
    <w:lvl w:ilvl="1">
      <w:start w:val="1"/>
      <w:numFmt w:val="lowerLetter"/>
      <w:lvlText w:val="%2."/>
      <w:lvlJc w:val="left"/>
      <w:pPr>
        <w:ind w:left="1800" w:firstLine="1440"/>
      </w:pPr>
    </w:lvl>
    <w:lvl w:ilvl="2">
      <w:start w:val="1"/>
      <w:numFmt w:val="lowerRoman"/>
      <w:lvlText w:val="%3."/>
      <w:lvlJc w:val="right"/>
      <w:pPr>
        <w:ind w:left="2520" w:firstLine="2340"/>
      </w:pPr>
    </w:lvl>
    <w:lvl w:ilvl="3">
      <w:start w:val="1"/>
      <w:numFmt w:val="decimal"/>
      <w:lvlText w:val="%4."/>
      <w:lvlJc w:val="left"/>
      <w:pPr>
        <w:ind w:left="3240" w:firstLine="2880"/>
      </w:pPr>
    </w:lvl>
    <w:lvl w:ilvl="4">
      <w:start w:val="1"/>
      <w:numFmt w:val="lowerLetter"/>
      <w:lvlText w:val="%5."/>
      <w:lvlJc w:val="left"/>
      <w:pPr>
        <w:ind w:left="3960" w:firstLine="3600"/>
      </w:pPr>
    </w:lvl>
    <w:lvl w:ilvl="5">
      <w:start w:val="1"/>
      <w:numFmt w:val="lowerRoman"/>
      <w:lvlText w:val="%6."/>
      <w:lvlJc w:val="right"/>
      <w:pPr>
        <w:ind w:left="4680" w:firstLine="4500"/>
      </w:pPr>
    </w:lvl>
    <w:lvl w:ilvl="6">
      <w:start w:val="1"/>
      <w:numFmt w:val="decimal"/>
      <w:lvlText w:val="%7."/>
      <w:lvlJc w:val="left"/>
      <w:pPr>
        <w:ind w:left="5400" w:firstLine="5040"/>
      </w:pPr>
    </w:lvl>
    <w:lvl w:ilvl="7">
      <w:start w:val="1"/>
      <w:numFmt w:val="lowerLetter"/>
      <w:lvlText w:val="%8."/>
      <w:lvlJc w:val="left"/>
      <w:pPr>
        <w:ind w:left="6120" w:firstLine="5760"/>
      </w:pPr>
    </w:lvl>
    <w:lvl w:ilvl="8">
      <w:start w:val="1"/>
      <w:numFmt w:val="lowerRoman"/>
      <w:lvlText w:val="%9."/>
      <w:lvlJc w:val="right"/>
      <w:pPr>
        <w:ind w:left="6840" w:firstLine="6660"/>
      </w:pPr>
    </w:lvl>
  </w:abstractNum>
  <w:abstractNum w:abstractNumId="74" w15:restartNumberingAfterBreak="0">
    <w:nsid w:val="685857DB"/>
    <w:multiLevelType w:val="hybridMultilevel"/>
    <w:tmpl w:val="6176408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9110CB2"/>
    <w:multiLevelType w:val="hybridMultilevel"/>
    <w:tmpl w:val="50428718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6" w15:restartNumberingAfterBreak="0">
    <w:nsid w:val="6A947BA2"/>
    <w:multiLevelType w:val="hybridMultilevel"/>
    <w:tmpl w:val="9CDC535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CE55E5A"/>
    <w:multiLevelType w:val="multilevel"/>
    <w:tmpl w:val="C00AB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E95290A"/>
    <w:multiLevelType w:val="multilevel"/>
    <w:tmpl w:val="537E9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EDF4218"/>
    <w:multiLevelType w:val="hybridMultilevel"/>
    <w:tmpl w:val="A55C54E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F642865"/>
    <w:multiLevelType w:val="multilevel"/>
    <w:tmpl w:val="D336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F915EA8"/>
    <w:multiLevelType w:val="multilevel"/>
    <w:tmpl w:val="2C3AF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2684B22"/>
    <w:multiLevelType w:val="hybridMultilevel"/>
    <w:tmpl w:val="36F4AE4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2707010"/>
    <w:multiLevelType w:val="multilevel"/>
    <w:tmpl w:val="ED349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4BC113E"/>
    <w:multiLevelType w:val="multilevel"/>
    <w:tmpl w:val="57CCA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6E50B2B"/>
    <w:multiLevelType w:val="hybridMultilevel"/>
    <w:tmpl w:val="314234B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8A94E51"/>
    <w:multiLevelType w:val="hybridMultilevel"/>
    <w:tmpl w:val="97DC44E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79F91E50"/>
    <w:multiLevelType w:val="multilevel"/>
    <w:tmpl w:val="0FF0D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A92179E"/>
    <w:multiLevelType w:val="hybridMultilevel"/>
    <w:tmpl w:val="89DE753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7CBA4C0F"/>
    <w:multiLevelType w:val="multilevel"/>
    <w:tmpl w:val="43349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D5F7EB7"/>
    <w:multiLevelType w:val="multilevel"/>
    <w:tmpl w:val="1570D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F110457"/>
    <w:multiLevelType w:val="multilevel"/>
    <w:tmpl w:val="63F4F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7973366">
    <w:abstractNumId w:val="55"/>
  </w:num>
  <w:num w:numId="2" w16cid:durableId="1734770271">
    <w:abstractNumId w:val="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40985300">
    <w:abstractNumId w:val="73"/>
  </w:num>
  <w:num w:numId="4" w16cid:durableId="97649398">
    <w:abstractNumId w:val="3"/>
  </w:num>
  <w:num w:numId="5" w16cid:durableId="1812288132">
    <w:abstractNumId w:val="48"/>
  </w:num>
  <w:num w:numId="6" w16cid:durableId="1642464320">
    <w:abstractNumId w:val="49"/>
  </w:num>
  <w:num w:numId="7" w16cid:durableId="1808275634">
    <w:abstractNumId w:val="40"/>
  </w:num>
  <w:num w:numId="8" w16cid:durableId="1200897323">
    <w:abstractNumId w:val="28"/>
  </w:num>
  <w:num w:numId="9" w16cid:durableId="1847789773">
    <w:abstractNumId w:val="6"/>
  </w:num>
  <w:num w:numId="10" w16cid:durableId="1597782777">
    <w:abstractNumId w:val="23"/>
  </w:num>
  <w:num w:numId="11" w16cid:durableId="1585870811">
    <w:abstractNumId w:val="54"/>
  </w:num>
  <w:num w:numId="12" w16cid:durableId="325521276">
    <w:abstractNumId w:val="75"/>
  </w:num>
  <w:num w:numId="13" w16cid:durableId="627933182">
    <w:abstractNumId w:val="37"/>
  </w:num>
  <w:num w:numId="14" w16cid:durableId="915015777">
    <w:abstractNumId w:val="15"/>
  </w:num>
  <w:num w:numId="15" w16cid:durableId="1285234806">
    <w:abstractNumId w:val="32"/>
  </w:num>
  <w:num w:numId="16" w16cid:durableId="273832372">
    <w:abstractNumId w:val="27"/>
  </w:num>
  <w:num w:numId="17" w16cid:durableId="1697347813">
    <w:abstractNumId w:val="43"/>
  </w:num>
  <w:num w:numId="18" w16cid:durableId="1671442320">
    <w:abstractNumId w:val="65"/>
  </w:num>
  <w:num w:numId="19" w16cid:durableId="1282808763">
    <w:abstractNumId w:val="53"/>
  </w:num>
  <w:num w:numId="20" w16cid:durableId="1975139699">
    <w:abstractNumId w:val="0"/>
  </w:num>
  <w:num w:numId="21" w16cid:durableId="1024550945">
    <w:abstractNumId w:val="31"/>
  </w:num>
  <w:num w:numId="22" w16cid:durableId="1140461134">
    <w:abstractNumId w:val="1"/>
  </w:num>
  <w:num w:numId="23" w16cid:durableId="1309238183">
    <w:abstractNumId w:val="72"/>
  </w:num>
  <w:num w:numId="24" w16cid:durableId="1111364493">
    <w:abstractNumId w:val="61"/>
  </w:num>
  <w:num w:numId="25" w16cid:durableId="925696182">
    <w:abstractNumId w:val="50"/>
  </w:num>
  <w:num w:numId="26" w16cid:durableId="2017271529">
    <w:abstractNumId w:val="83"/>
  </w:num>
  <w:num w:numId="27" w16cid:durableId="454103219">
    <w:abstractNumId w:val="8"/>
  </w:num>
  <w:num w:numId="28" w16cid:durableId="1996100601">
    <w:abstractNumId w:val="42"/>
  </w:num>
  <w:num w:numId="29" w16cid:durableId="1103454800">
    <w:abstractNumId w:val="19"/>
  </w:num>
  <w:num w:numId="30" w16cid:durableId="1088581148">
    <w:abstractNumId w:val="58"/>
  </w:num>
  <w:num w:numId="31" w16cid:durableId="1711800442">
    <w:abstractNumId w:val="78"/>
  </w:num>
  <w:num w:numId="32" w16cid:durableId="119616271">
    <w:abstractNumId w:val="80"/>
  </w:num>
  <w:num w:numId="33" w16cid:durableId="2117942702">
    <w:abstractNumId w:val="84"/>
  </w:num>
  <w:num w:numId="34" w16cid:durableId="1824538607">
    <w:abstractNumId w:val="81"/>
  </w:num>
  <w:num w:numId="35" w16cid:durableId="1978992729">
    <w:abstractNumId w:val="87"/>
  </w:num>
  <w:num w:numId="36" w16cid:durableId="318076161">
    <w:abstractNumId w:val="12"/>
  </w:num>
  <w:num w:numId="37" w16cid:durableId="43910456">
    <w:abstractNumId w:val="4"/>
  </w:num>
  <w:num w:numId="38" w16cid:durableId="170610433">
    <w:abstractNumId w:val="21"/>
  </w:num>
  <w:num w:numId="39" w16cid:durableId="1264148855">
    <w:abstractNumId w:val="14"/>
  </w:num>
  <w:num w:numId="40" w16cid:durableId="983003715">
    <w:abstractNumId w:val="39"/>
  </w:num>
  <w:num w:numId="41" w16cid:durableId="1544831873">
    <w:abstractNumId w:val="69"/>
  </w:num>
  <w:num w:numId="42" w16cid:durableId="1183279890">
    <w:abstractNumId w:val="77"/>
  </w:num>
  <w:num w:numId="43" w16cid:durableId="462044906">
    <w:abstractNumId w:val="36"/>
  </w:num>
  <w:num w:numId="44" w16cid:durableId="201291858">
    <w:abstractNumId w:val="38"/>
  </w:num>
  <w:num w:numId="45" w16cid:durableId="392854855">
    <w:abstractNumId w:val="90"/>
  </w:num>
  <w:num w:numId="46" w16cid:durableId="2100447910">
    <w:abstractNumId w:val="45"/>
  </w:num>
  <w:num w:numId="47" w16cid:durableId="187256110">
    <w:abstractNumId w:val="56"/>
  </w:num>
  <w:num w:numId="48" w16cid:durableId="333925348">
    <w:abstractNumId w:val="5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9" w16cid:durableId="1263419344">
    <w:abstractNumId w:val="5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0" w16cid:durableId="861090049">
    <w:abstractNumId w:val="91"/>
  </w:num>
  <w:num w:numId="51" w16cid:durableId="1244490998">
    <w:abstractNumId w:val="66"/>
  </w:num>
  <w:num w:numId="52" w16cid:durableId="1774395020">
    <w:abstractNumId w:val="51"/>
  </w:num>
  <w:num w:numId="53" w16cid:durableId="952175243">
    <w:abstractNumId w:val="20"/>
  </w:num>
  <w:num w:numId="54" w16cid:durableId="757143760">
    <w:abstractNumId w:val="17"/>
  </w:num>
  <w:num w:numId="55" w16cid:durableId="1249077863">
    <w:abstractNumId w:val="7"/>
  </w:num>
  <w:num w:numId="56" w16cid:durableId="1257716826">
    <w:abstractNumId w:val="47"/>
  </w:num>
  <w:num w:numId="57" w16cid:durableId="936064964">
    <w:abstractNumId w:val="89"/>
  </w:num>
  <w:num w:numId="58" w16cid:durableId="1298991738">
    <w:abstractNumId w:val="16"/>
  </w:num>
  <w:num w:numId="59" w16cid:durableId="1371997987">
    <w:abstractNumId w:val="5"/>
  </w:num>
  <w:num w:numId="60" w16cid:durableId="15542508">
    <w:abstractNumId w:val="25"/>
  </w:num>
  <w:num w:numId="61" w16cid:durableId="49496841">
    <w:abstractNumId w:val="2"/>
  </w:num>
  <w:num w:numId="62" w16cid:durableId="1851948319">
    <w:abstractNumId w:val="68"/>
  </w:num>
  <w:num w:numId="63" w16cid:durableId="1854419726">
    <w:abstractNumId w:val="74"/>
  </w:num>
  <w:num w:numId="64" w16cid:durableId="789781083">
    <w:abstractNumId w:val="63"/>
  </w:num>
  <w:num w:numId="65" w16cid:durableId="1437748951">
    <w:abstractNumId w:val="52"/>
  </w:num>
  <w:num w:numId="66" w16cid:durableId="1497375811">
    <w:abstractNumId w:val="57"/>
  </w:num>
  <w:num w:numId="67" w16cid:durableId="459959976">
    <w:abstractNumId w:val="76"/>
  </w:num>
  <w:num w:numId="68" w16cid:durableId="1698459274">
    <w:abstractNumId w:val="88"/>
  </w:num>
  <w:num w:numId="69" w16cid:durableId="1449810333">
    <w:abstractNumId w:val="29"/>
  </w:num>
  <w:num w:numId="70" w16cid:durableId="905452377">
    <w:abstractNumId w:val="64"/>
  </w:num>
  <w:num w:numId="71" w16cid:durableId="724833832">
    <w:abstractNumId w:val="35"/>
  </w:num>
  <w:num w:numId="72" w16cid:durableId="298461892">
    <w:abstractNumId w:val="71"/>
  </w:num>
  <w:num w:numId="73" w16cid:durableId="2129228445">
    <w:abstractNumId w:val="46"/>
  </w:num>
  <w:num w:numId="74" w16cid:durableId="1364482955">
    <w:abstractNumId w:val="26"/>
  </w:num>
  <w:num w:numId="75" w16cid:durableId="1520121706">
    <w:abstractNumId w:val="10"/>
  </w:num>
  <w:num w:numId="76" w16cid:durableId="475026623">
    <w:abstractNumId w:val="62"/>
  </w:num>
  <w:num w:numId="77" w16cid:durableId="1384056913">
    <w:abstractNumId w:val="33"/>
  </w:num>
  <w:num w:numId="78" w16cid:durableId="119107857">
    <w:abstractNumId w:val="60"/>
  </w:num>
  <w:num w:numId="79" w16cid:durableId="2117554091">
    <w:abstractNumId w:val="13"/>
  </w:num>
  <w:num w:numId="80" w16cid:durableId="941306065">
    <w:abstractNumId w:val="85"/>
  </w:num>
  <w:num w:numId="81" w16cid:durableId="674307171">
    <w:abstractNumId w:val="30"/>
  </w:num>
  <w:num w:numId="82" w16cid:durableId="2025396631">
    <w:abstractNumId w:val="67"/>
  </w:num>
  <w:num w:numId="83" w16cid:durableId="2147238702">
    <w:abstractNumId w:val="82"/>
  </w:num>
  <w:num w:numId="84" w16cid:durableId="857737614">
    <w:abstractNumId w:val="34"/>
  </w:num>
  <w:num w:numId="85" w16cid:durableId="1970889155">
    <w:abstractNumId w:val="41"/>
  </w:num>
  <w:num w:numId="86" w16cid:durableId="1258637450">
    <w:abstractNumId w:val="11"/>
  </w:num>
  <w:num w:numId="87" w16cid:durableId="423694523">
    <w:abstractNumId w:val="9"/>
  </w:num>
  <w:num w:numId="88" w16cid:durableId="1159349895">
    <w:abstractNumId w:val="79"/>
  </w:num>
  <w:num w:numId="89" w16cid:durableId="714768157">
    <w:abstractNumId w:val="44"/>
  </w:num>
  <w:num w:numId="90" w16cid:durableId="1976832556">
    <w:abstractNumId w:val="70"/>
  </w:num>
  <w:num w:numId="91" w16cid:durableId="1892183734">
    <w:abstractNumId w:val="86"/>
  </w:num>
  <w:num w:numId="92" w16cid:durableId="1533616317">
    <w:abstractNumId w:val="22"/>
  </w:num>
  <w:num w:numId="93" w16cid:durableId="89354187">
    <w:abstractNumId w:val="18"/>
  </w:num>
  <w:num w:numId="94" w16cid:durableId="323365715">
    <w:abstractNumId w:val="59"/>
  </w:num>
  <w:num w:numId="95" w16cid:durableId="44126228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defaultTabStop w:val="72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1403"/>
    <w:rsid w:val="0005512A"/>
    <w:rsid w:val="000E55CE"/>
    <w:rsid w:val="00150E20"/>
    <w:rsid w:val="00153D48"/>
    <w:rsid w:val="001E1403"/>
    <w:rsid w:val="001F5F0C"/>
    <w:rsid w:val="00205CE5"/>
    <w:rsid w:val="00211978"/>
    <w:rsid w:val="0024535E"/>
    <w:rsid w:val="002A494F"/>
    <w:rsid w:val="002A66DB"/>
    <w:rsid w:val="002E5BDD"/>
    <w:rsid w:val="002F6EF2"/>
    <w:rsid w:val="00327E9B"/>
    <w:rsid w:val="00333300"/>
    <w:rsid w:val="003502E3"/>
    <w:rsid w:val="00354DC1"/>
    <w:rsid w:val="00386789"/>
    <w:rsid w:val="00397BE1"/>
    <w:rsid w:val="003B263F"/>
    <w:rsid w:val="003C77C4"/>
    <w:rsid w:val="00445BE2"/>
    <w:rsid w:val="00451417"/>
    <w:rsid w:val="00467091"/>
    <w:rsid w:val="004707AB"/>
    <w:rsid w:val="00472654"/>
    <w:rsid w:val="004A6F4A"/>
    <w:rsid w:val="004F679A"/>
    <w:rsid w:val="0053188F"/>
    <w:rsid w:val="00533052"/>
    <w:rsid w:val="005566C1"/>
    <w:rsid w:val="00581AFB"/>
    <w:rsid w:val="00594931"/>
    <w:rsid w:val="005A0F5B"/>
    <w:rsid w:val="005C4CA6"/>
    <w:rsid w:val="005C7A13"/>
    <w:rsid w:val="00663640"/>
    <w:rsid w:val="00670979"/>
    <w:rsid w:val="00676573"/>
    <w:rsid w:val="00683BEF"/>
    <w:rsid w:val="006E78EA"/>
    <w:rsid w:val="00751F53"/>
    <w:rsid w:val="00762052"/>
    <w:rsid w:val="00770CD7"/>
    <w:rsid w:val="0078260E"/>
    <w:rsid w:val="007C7B46"/>
    <w:rsid w:val="007F7522"/>
    <w:rsid w:val="00812700"/>
    <w:rsid w:val="00853309"/>
    <w:rsid w:val="00880B40"/>
    <w:rsid w:val="008B0E11"/>
    <w:rsid w:val="008C4775"/>
    <w:rsid w:val="008E1C1A"/>
    <w:rsid w:val="008E606A"/>
    <w:rsid w:val="00964655"/>
    <w:rsid w:val="009F284A"/>
    <w:rsid w:val="00A23FD3"/>
    <w:rsid w:val="00A64535"/>
    <w:rsid w:val="00AD196B"/>
    <w:rsid w:val="00AD7CB4"/>
    <w:rsid w:val="00B0164C"/>
    <w:rsid w:val="00B62E86"/>
    <w:rsid w:val="00B731BA"/>
    <w:rsid w:val="00B9748E"/>
    <w:rsid w:val="00BB59C6"/>
    <w:rsid w:val="00C33DC6"/>
    <w:rsid w:val="00C52C43"/>
    <w:rsid w:val="00C7793C"/>
    <w:rsid w:val="00C811F8"/>
    <w:rsid w:val="00CA01E1"/>
    <w:rsid w:val="00CB0143"/>
    <w:rsid w:val="00CD2826"/>
    <w:rsid w:val="00CF4C1D"/>
    <w:rsid w:val="00D0371C"/>
    <w:rsid w:val="00D95885"/>
    <w:rsid w:val="00DA360E"/>
    <w:rsid w:val="00DB74E5"/>
    <w:rsid w:val="00DD55C9"/>
    <w:rsid w:val="00E16B5D"/>
    <w:rsid w:val="00E21D17"/>
    <w:rsid w:val="00E2776B"/>
    <w:rsid w:val="00E32082"/>
    <w:rsid w:val="00E512D9"/>
    <w:rsid w:val="00E73332"/>
    <w:rsid w:val="00E81BB4"/>
    <w:rsid w:val="00EA2D91"/>
    <w:rsid w:val="00EB3F87"/>
    <w:rsid w:val="00EC07D1"/>
    <w:rsid w:val="00ED0231"/>
    <w:rsid w:val="00F51CE4"/>
    <w:rsid w:val="00F916C3"/>
    <w:rsid w:val="00FD3B30"/>
    <w:rsid w:val="00FE7800"/>
    <w:rsid w:val="00FF3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40EDFA1"/>
  <w15:docId w15:val="{B3B287CB-8145-407A-B5E9-1084FC7A3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="Times New Roman" w:hAnsi="Times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62E86"/>
    <w:pPr>
      <w:spacing w:line="360" w:lineRule="auto"/>
      <w:jc w:val="both"/>
    </w:pPr>
    <w:rPr>
      <w:rFonts w:ascii="Times New Roman" w:hAnsi="Times New Roman" w:cs="Times , serif"/>
      <w:color w:val="000000" w:themeColor="text1"/>
      <w:sz w:val="22"/>
      <w:szCs w:val="24"/>
    </w:rPr>
  </w:style>
  <w:style w:type="paragraph" w:styleId="Ttulo1">
    <w:name w:val="heading 1"/>
    <w:basedOn w:val="Normal"/>
    <w:next w:val="BodyText1"/>
    <w:link w:val="Ttulo1Carter"/>
    <w:qFormat/>
    <w:rsid w:val="008E606A"/>
    <w:pPr>
      <w:spacing w:line="480" w:lineRule="auto"/>
      <w:jc w:val="center"/>
      <w:outlineLvl w:val="0"/>
    </w:pPr>
    <w:rPr>
      <w:rFonts w:asciiTheme="majorHAnsi" w:hAnsiTheme="majorHAnsi" w:cs="Times New Roman"/>
      <w:b/>
      <w:sz w:val="24"/>
    </w:rPr>
  </w:style>
  <w:style w:type="paragraph" w:styleId="Ttulo2">
    <w:name w:val="heading 2"/>
    <w:basedOn w:val="Normal"/>
    <w:next w:val="Normal"/>
    <w:link w:val="Ttulo2Carter"/>
    <w:qFormat/>
    <w:rsid w:val="008E606A"/>
    <w:pPr>
      <w:spacing w:line="480" w:lineRule="auto"/>
      <w:outlineLvl w:val="1"/>
    </w:pPr>
    <w:rPr>
      <w:rFonts w:asciiTheme="majorHAnsi" w:hAnsiTheme="majorHAnsi" w:cs="Times New Roman"/>
      <w:b/>
    </w:rPr>
  </w:style>
  <w:style w:type="paragraph" w:styleId="Ttulo3">
    <w:name w:val="heading 3"/>
    <w:basedOn w:val="Normal"/>
    <w:next w:val="Normal"/>
    <w:link w:val="Ttulo3Carter"/>
    <w:unhideWhenUsed/>
    <w:qFormat/>
    <w:rsid w:val="008E606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b/>
    </w:rPr>
  </w:style>
  <w:style w:type="paragraph" w:styleId="Ttulo4">
    <w:name w:val="heading 4"/>
    <w:basedOn w:val="Normal"/>
    <w:next w:val="Normal"/>
    <w:link w:val="Ttulo4Carter"/>
    <w:semiHidden/>
    <w:unhideWhenUsed/>
    <w:qFormat/>
    <w:rsid w:val="00B0164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iperligao">
    <w:name w:val="Hyperlink"/>
    <w:uiPriority w:val="99"/>
    <w:rPr>
      <w:color w:val="0000FF"/>
      <w:u w:val="single"/>
    </w:rPr>
  </w:style>
  <w:style w:type="character" w:styleId="Hiperligaovisitada">
    <w:name w:val="FollowedHyperlink"/>
    <w:rPr>
      <w:color w:val="800080"/>
      <w:u w:val="single"/>
    </w:rPr>
  </w:style>
  <w:style w:type="paragraph" w:customStyle="1" w:styleId="BodyText1">
    <w:name w:val="Body Text1"/>
    <w:basedOn w:val="Normal"/>
    <w:link w:val="BodyTextChar"/>
  </w:style>
  <w:style w:type="character" w:customStyle="1" w:styleId="Ttulo1Carter">
    <w:name w:val="Título 1 Caráter"/>
    <w:link w:val="Ttulo1"/>
    <w:rsid w:val="008E606A"/>
    <w:rPr>
      <w:rFonts w:asciiTheme="majorHAnsi" w:hAnsiTheme="majorHAnsi"/>
      <w:b/>
      <w:color w:val="000000" w:themeColor="text1"/>
      <w:sz w:val="24"/>
      <w:szCs w:val="24"/>
    </w:rPr>
  </w:style>
  <w:style w:type="character" w:customStyle="1" w:styleId="Ttulo2Carter">
    <w:name w:val="Título 2 Caráter"/>
    <w:link w:val="Ttulo2"/>
    <w:rsid w:val="008E606A"/>
    <w:rPr>
      <w:rFonts w:asciiTheme="majorHAnsi" w:hAnsiTheme="majorHAnsi"/>
      <w:b/>
      <w:color w:val="000000" w:themeColor="text1"/>
      <w:sz w:val="22"/>
      <w:szCs w:val="24"/>
    </w:rPr>
  </w:style>
  <w:style w:type="paragraph" w:styleId="Cabealho">
    <w:name w:val="header"/>
    <w:basedOn w:val="Normal"/>
    <w:link w:val="CabealhoCarter"/>
    <w:uiPriority w:val="99"/>
    <w:pPr>
      <w:tabs>
        <w:tab w:val="center" w:pos="4320"/>
        <w:tab w:val="right" w:pos="8640"/>
      </w:tabs>
    </w:pPr>
    <w:rPr>
      <w:rFonts w:cs="Times New Roman"/>
    </w:rPr>
  </w:style>
  <w:style w:type="character" w:customStyle="1" w:styleId="CabealhoCarter">
    <w:name w:val="Cabeçalho Caráter"/>
    <w:link w:val="Cabealho"/>
    <w:uiPriority w:val="99"/>
    <w:rPr>
      <w:rFonts w:cs="Times , serif"/>
      <w:sz w:val="24"/>
      <w:szCs w:val="24"/>
    </w:rPr>
  </w:style>
  <w:style w:type="paragraph" w:styleId="Rodap">
    <w:name w:val="footer"/>
    <w:basedOn w:val="Normal"/>
    <w:link w:val="RodapCarter"/>
    <w:uiPriority w:val="99"/>
    <w:pPr>
      <w:tabs>
        <w:tab w:val="center" w:pos="4320"/>
        <w:tab w:val="right" w:pos="8640"/>
      </w:tabs>
    </w:pPr>
  </w:style>
  <w:style w:type="character" w:customStyle="1" w:styleId="RodapCarter">
    <w:name w:val="Rodapé Caráter"/>
    <w:link w:val="Rodap"/>
    <w:uiPriority w:val="99"/>
    <w:rPr>
      <w:rFonts w:cs="Times , serif"/>
      <w:sz w:val="24"/>
      <w:szCs w:val="24"/>
    </w:rPr>
  </w:style>
  <w:style w:type="paragraph" w:styleId="Corpodetexto">
    <w:name w:val="Body Text"/>
    <w:basedOn w:val="Normal"/>
    <w:link w:val="CorpodetextoCarter"/>
    <w:pPr>
      <w:spacing w:line="480" w:lineRule="auto"/>
      <w:ind w:firstLine="540"/>
    </w:pPr>
    <w:rPr>
      <w:rFonts w:cs="Times New Roman"/>
    </w:rPr>
  </w:style>
  <w:style w:type="character" w:customStyle="1" w:styleId="CorpodetextoCarter">
    <w:name w:val="Corpo de texto Caráter"/>
    <w:link w:val="Corpodetexto"/>
    <w:rPr>
      <w:rFonts w:cs="Times , serif"/>
      <w:sz w:val="24"/>
      <w:szCs w:val="24"/>
    </w:rPr>
  </w:style>
  <w:style w:type="character" w:customStyle="1" w:styleId="TextodeblocoCarcter">
    <w:name w:val="Texto de bloco Carácter"/>
    <w:link w:val="BlockText1"/>
    <w:locked/>
    <w:rPr>
      <w:sz w:val="24"/>
      <w:lang w:val="pt-PT" w:eastAsia="pt-PT" w:bidi="pt-PT"/>
    </w:rPr>
  </w:style>
  <w:style w:type="paragraph" w:styleId="Textodebloco">
    <w:name w:val="Block Text"/>
    <w:basedOn w:val="BodyText1"/>
    <w:pPr>
      <w:spacing w:line="480" w:lineRule="auto"/>
    </w:pPr>
    <w:rPr>
      <w:rFonts w:cs="Times New Roman"/>
    </w:rPr>
  </w:style>
  <w:style w:type="paragraph" w:customStyle="1" w:styleId="Numberedlist">
    <w:name w:val="Numbered list"/>
    <w:basedOn w:val="Normal"/>
    <w:pPr>
      <w:numPr>
        <w:numId w:val="2"/>
      </w:numPr>
      <w:spacing w:line="480" w:lineRule="auto"/>
    </w:pPr>
    <w:rPr>
      <w:rFonts w:cs="Times New Roman"/>
      <w:lang w:bidi="pt-PT"/>
    </w:rPr>
  </w:style>
  <w:style w:type="paragraph" w:customStyle="1" w:styleId="Quotation">
    <w:name w:val="Quotation"/>
    <w:basedOn w:val="BodyText1"/>
    <w:pPr>
      <w:spacing w:line="480" w:lineRule="auto"/>
      <w:ind w:left="547"/>
    </w:pPr>
    <w:rPr>
      <w:rFonts w:cs="Times New Roman"/>
      <w:lang w:bidi="pt-PT"/>
    </w:rPr>
  </w:style>
  <w:style w:type="paragraph" w:customStyle="1" w:styleId="Reference">
    <w:name w:val="Reference"/>
    <w:basedOn w:val="BodyText1"/>
    <w:pPr>
      <w:spacing w:line="480" w:lineRule="auto"/>
      <w:ind w:left="547" w:hanging="547"/>
    </w:pPr>
    <w:rPr>
      <w:rFonts w:cs="Times New Roman"/>
      <w:lang w:bidi="pt-PT"/>
    </w:rPr>
  </w:style>
  <w:style w:type="paragraph" w:customStyle="1" w:styleId="Heading11">
    <w:name w:val="Heading 11"/>
    <w:basedOn w:val="Normal"/>
    <w:link w:val="Heading1Char"/>
  </w:style>
  <w:style w:type="character" w:customStyle="1" w:styleId="Heading1Char">
    <w:name w:val="Heading 1 Char"/>
    <w:link w:val="Heading11"/>
    <w:locked/>
    <w:rPr>
      <w:sz w:val="24"/>
      <w:lang w:val="pt-PT" w:eastAsia="pt-PT" w:bidi="pt-PT"/>
    </w:rPr>
  </w:style>
  <w:style w:type="character" w:customStyle="1" w:styleId="BodyTextChar">
    <w:name w:val="Body Text Char"/>
    <w:link w:val="BodyText1"/>
    <w:locked/>
    <w:rPr>
      <w:sz w:val="24"/>
      <w:lang w:val="pt-PT" w:eastAsia="pt-PT" w:bidi="pt-PT"/>
    </w:rPr>
  </w:style>
  <w:style w:type="paragraph" w:customStyle="1" w:styleId="BlockText1">
    <w:name w:val="Block Text1"/>
    <w:basedOn w:val="Normal"/>
    <w:link w:val="TextodeblocoCarcter"/>
  </w:style>
  <w:style w:type="table" w:customStyle="1" w:styleId="TableNormal1">
    <w:name w:val="Table Normal1"/>
    <w:semiHidden/>
    <w:rPr>
      <w:rFonts w:cs="Times , serif"/>
      <w:lang w:bidi="pt-PT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Nmerodepgina">
    <w:name w:val="page number"/>
    <w:basedOn w:val="Tipodeletrapredefinidodopargrafo"/>
    <w:uiPriority w:val="99"/>
    <w:unhideWhenUsed/>
  </w:style>
  <w:style w:type="paragraph" w:styleId="Ttulo">
    <w:name w:val="Title"/>
    <w:basedOn w:val="Normal"/>
    <w:next w:val="Normal"/>
    <w:link w:val="TtuloCarter"/>
    <w:uiPriority w:val="10"/>
    <w:qFormat/>
    <w:rsid w:val="00E32082"/>
    <w:pPr>
      <w:spacing w:after="300"/>
      <w:contextualSpacing/>
    </w:pPr>
    <w:rPr>
      <w:rFonts w:ascii="Century Gothic" w:hAnsi="Century Gothic" w:cs="Times New Roman"/>
      <w:color w:val="2F5897"/>
      <w:spacing w:val="5"/>
      <w:kern w:val="28"/>
      <w:sz w:val="60"/>
      <w:szCs w:val="60"/>
    </w:rPr>
  </w:style>
  <w:style w:type="character" w:customStyle="1" w:styleId="TtuloCarter">
    <w:name w:val="Título Caráter"/>
    <w:link w:val="Ttulo"/>
    <w:uiPriority w:val="10"/>
    <w:rsid w:val="00E32082"/>
    <w:rPr>
      <w:rFonts w:ascii="Century Gothic" w:hAnsi="Century Gothic"/>
      <w:color w:val="2F5897"/>
      <w:spacing w:val="5"/>
      <w:kern w:val="28"/>
      <w:sz w:val="60"/>
      <w:szCs w:val="60"/>
    </w:rPr>
  </w:style>
  <w:style w:type="table" w:styleId="TabelacomGrelha">
    <w:name w:val="Table Grid"/>
    <w:basedOn w:val="Tabelanormal"/>
    <w:rsid w:val="00E320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emEspaamentoCarter">
    <w:name w:val="Sem Espaçamento Caráter"/>
    <w:link w:val="SemEspaamento"/>
    <w:uiPriority w:val="1"/>
    <w:locked/>
    <w:rsid w:val="00E32082"/>
    <w:rPr>
      <w:rFonts w:ascii="Times New Roman" w:hAnsi="Times New Roman"/>
    </w:rPr>
  </w:style>
  <w:style w:type="paragraph" w:styleId="SemEspaamento">
    <w:name w:val="No Spacing"/>
    <w:link w:val="SemEspaamentoCarter"/>
    <w:uiPriority w:val="1"/>
    <w:qFormat/>
    <w:rsid w:val="00E32082"/>
    <w:rPr>
      <w:rFonts w:ascii="Times New Roman" w:hAnsi="Times New Roman"/>
    </w:rPr>
  </w:style>
  <w:style w:type="paragraph" w:styleId="Cabealhodondice">
    <w:name w:val="TOC Heading"/>
    <w:basedOn w:val="Ttulo1"/>
    <w:next w:val="Normal"/>
    <w:uiPriority w:val="39"/>
    <w:unhideWhenUsed/>
    <w:qFormat/>
    <w:rsid w:val="004A6F4A"/>
    <w:pPr>
      <w:keepNext/>
      <w:keepLines/>
      <w:spacing w:before="480" w:line="276" w:lineRule="auto"/>
      <w:jc w:val="left"/>
      <w:outlineLvl w:val="9"/>
    </w:pPr>
    <w:rPr>
      <w:rFonts w:ascii="Cambria" w:hAnsi="Cambria"/>
      <w:b w:val="0"/>
      <w:bCs/>
      <w:color w:val="365F91"/>
      <w:sz w:val="28"/>
      <w:szCs w:val="28"/>
    </w:rPr>
  </w:style>
  <w:style w:type="paragraph" w:styleId="ndice1">
    <w:name w:val="toc 1"/>
    <w:basedOn w:val="Normal"/>
    <w:next w:val="Normal"/>
    <w:autoRedefine/>
    <w:uiPriority w:val="39"/>
    <w:rsid w:val="004A6F4A"/>
  </w:style>
  <w:style w:type="paragraph" w:styleId="ndice2">
    <w:name w:val="toc 2"/>
    <w:basedOn w:val="Normal"/>
    <w:next w:val="Normal"/>
    <w:autoRedefine/>
    <w:uiPriority w:val="39"/>
    <w:rsid w:val="004A6F4A"/>
    <w:pPr>
      <w:ind w:left="240"/>
    </w:pPr>
  </w:style>
  <w:style w:type="paragraph" w:styleId="PargrafodaLista">
    <w:name w:val="List Paragraph"/>
    <w:basedOn w:val="Normal"/>
    <w:uiPriority w:val="34"/>
    <w:qFormat/>
    <w:rsid w:val="00964655"/>
    <w:pPr>
      <w:spacing w:before="120"/>
      <w:ind w:left="720" w:firstLine="851"/>
      <w:contextualSpacing/>
    </w:pPr>
    <w:rPr>
      <w:rFonts w:ascii="Garamond" w:eastAsia="Garamond" w:hAnsi="Garamond" w:cs="Garamond"/>
      <w:color w:val="000000"/>
      <w:szCs w:val="20"/>
    </w:rPr>
  </w:style>
  <w:style w:type="paragraph" w:styleId="Textodebalo">
    <w:name w:val="Balloon Text"/>
    <w:basedOn w:val="Normal"/>
    <w:link w:val="TextodebaloCarter"/>
    <w:rsid w:val="003B263F"/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link w:val="Textodebalo"/>
    <w:rsid w:val="003B263F"/>
    <w:rPr>
      <w:rFonts w:ascii="Tahoma" w:hAnsi="Tahoma" w:cs="Tahoma"/>
      <w:sz w:val="16"/>
      <w:szCs w:val="16"/>
    </w:rPr>
  </w:style>
  <w:style w:type="character" w:styleId="Refdecomentrio">
    <w:name w:val="annotation reference"/>
    <w:basedOn w:val="Tipodeletrapredefinidodopargrafo"/>
    <w:semiHidden/>
    <w:unhideWhenUsed/>
    <w:rsid w:val="00C811F8"/>
    <w:rPr>
      <w:sz w:val="16"/>
      <w:szCs w:val="16"/>
    </w:rPr>
  </w:style>
  <w:style w:type="paragraph" w:styleId="Textodecomentrio">
    <w:name w:val="annotation text"/>
    <w:basedOn w:val="Normal"/>
    <w:link w:val="TextodecomentrioCarter"/>
    <w:semiHidden/>
    <w:unhideWhenUsed/>
    <w:rsid w:val="00C811F8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semiHidden/>
    <w:rsid w:val="00C811F8"/>
    <w:rPr>
      <w:rFonts w:ascii="Calibri" w:hAnsi="Calibri" w:cs="Times , serif"/>
    </w:rPr>
  </w:style>
  <w:style w:type="paragraph" w:styleId="Assuntodecomentrio">
    <w:name w:val="annotation subject"/>
    <w:basedOn w:val="Textodecomentrio"/>
    <w:next w:val="Textodecomentrio"/>
    <w:link w:val="AssuntodecomentrioCarter"/>
    <w:semiHidden/>
    <w:unhideWhenUsed/>
    <w:rsid w:val="00C811F8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semiHidden/>
    <w:rsid w:val="00C811F8"/>
    <w:rPr>
      <w:rFonts w:ascii="Calibri" w:hAnsi="Calibri" w:cs="Times , serif"/>
      <w:b/>
      <w:bCs/>
    </w:rPr>
  </w:style>
  <w:style w:type="character" w:customStyle="1" w:styleId="Ttulo3Carter">
    <w:name w:val="Título 3 Caráter"/>
    <w:basedOn w:val="Tipodeletrapredefinidodopargrafo"/>
    <w:link w:val="Ttulo3"/>
    <w:rsid w:val="008E606A"/>
    <w:rPr>
      <w:rFonts w:asciiTheme="majorHAnsi" w:eastAsiaTheme="majorEastAsia" w:hAnsiTheme="majorHAnsi" w:cstheme="majorBidi"/>
      <w:b/>
      <w:color w:val="000000" w:themeColor="text1"/>
      <w:sz w:val="22"/>
      <w:szCs w:val="24"/>
    </w:rPr>
  </w:style>
  <w:style w:type="character" w:customStyle="1" w:styleId="Ttulo4Carter">
    <w:name w:val="Título 4 Caráter"/>
    <w:basedOn w:val="Tipodeletrapredefinidodopargrafo"/>
    <w:link w:val="Ttulo4"/>
    <w:semiHidden/>
    <w:rsid w:val="00B0164C"/>
    <w:rPr>
      <w:rFonts w:asciiTheme="majorHAnsi" w:eastAsiaTheme="majorEastAsia" w:hAnsiTheme="majorHAnsi" w:cstheme="majorBidi"/>
      <w:i/>
      <w:iCs/>
      <w:color w:val="000000" w:themeColor="text1"/>
      <w:sz w:val="22"/>
      <w:szCs w:val="24"/>
    </w:rPr>
  </w:style>
  <w:style w:type="paragraph" w:styleId="NormalWeb">
    <w:name w:val="Normal (Web)"/>
    <w:basedOn w:val="Normal"/>
    <w:uiPriority w:val="99"/>
    <w:unhideWhenUsed/>
    <w:rsid w:val="00B0164C"/>
    <w:pPr>
      <w:spacing w:before="100" w:beforeAutospacing="1" w:after="100" w:afterAutospacing="1" w:line="240" w:lineRule="auto"/>
      <w:jc w:val="left"/>
    </w:pPr>
    <w:rPr>
      <w:rFonts w:cs="Times New Roman"/>
      <w:sz w:val="24"/>
    </w:rPr>
  </w:style>
  <w:style w:type="character" w:styleId="Forte">
    <w:name w:val="Strong"/>
    <w:basedOn w:val="Tipodeletrapredefinidodopargrafo"/>
    <w:uiPriority w:val="22"/>
    <w:qFormat/>
    <w:rsid w:val="00B0164C"/>
    <w:rPr>
      <w:b/>
      <w:bCs/>
    </w:rPr>
  </w:style>
  <w:style w:type="paragraph" w:styleId="ndice3">
    <w:name w:val="toc 3"/>
    <w:basedOn w:val="Normal"/>
    <w:next w:val="Normal"/>
    <w:autoRedefine/>
    <w:uiPriority w:val="39"/>
    <w:unhideWhenUsed/>
    <w:rsid w:val="007C7B46"/>
    <w:pPr>
      <w:spacing w:after="100"/>
      <w:ind w:left="440"/>
    </w:pPr>
  </w:style>
  <w:style w:type="character" w:styleId="nfase">
    <w:name w:val="Emphasis"/>
    <w:basedOn w:val="Tipodeletrapredefinidodopargrafo"/>
    <w:uiPriority w:val="20"/>
    <w:qFormat/>
    <w:rsid w:val="00153D48"/>
    <w:rPr>
      <w:i/>
      <w:iCs/>
    </w:rPr>
  </w:style>
  <w:style w:type="character" w:styleId="CdigoHTML">
    <w:name w:val="HTML Code"/>
    <w:basedOn w:val="Tipodeletrapredefinidodopargrafo"/>
    <w:uiPriority w:val="99"/>
    <w:semiHidden/>
    <w:unhideWhenUsed/>
    <w:rsid w:val="00E512D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7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5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0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6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6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footer" Target="footer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8" Type="http://schemas.openxmlformats.org/officeDocument/2006/relationships/webSettings" Target="webSettings.xml"/><Relationship Id="rId51" Type="http://schemas.openxmlformats.org/officeDocument/2006/relationships/fontTable" Target="fontTable.xml"/><Relationship Id="rId3" Type="http://schemas.openxmlformats.org/officeDocument/2006/relationships/customXml" Target="../customXml/item3.xml"/><Relationship Id="rId12" Type="http://schemas.openxmlformats.org/officeDocument/2006/relationships/image" Target="media/image2.tif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1" Type="http://schemas.openxmlformats.org/officeDocument/2006/relationships/customXml" Target="../customXml/item1.xml"/><Relationship Id="rId6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P\Dropbox\ISEP\GUIA%20de%20produ&#231;&#227;o%20de%20trabalhos\TEMPLATE_RELATORI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F0F40A57A4B4943AE5F0D22A00E6876" ma:contentTypeVersion="7" ma:contentTypeDescription="Criar um novo documento." ma:contentTypeScope="" ma:versionID="0777f9d8bcaf4fa9f3f247f35de05543">
  <xsd:schema xmlns:xsd="http://www.w3.org/2001/XMLSchema" xmlns:xs="http://www.w3.org/2001/XMLSchema" xmlns:p="http://schemas.microsoft.com/office/2006/metadata/properties" xmlns:ns2="6e977478-40fc-4c96-9b59-58f9adc62218" targetNamespace="http://schemas.microsoft.com/office/2006/metadata/properties" ma:root="true" ma:fieldsID="6e1588d9447c950b5d06efd32159bf41" ns2:_="">
    <xsd:import namespace="6e977478-40fc-4c96-9b59-58f9adc62218"/>
    <xsd:element name="properties">
      <xsd:complexType>
        <xsd:sequence>
          <xsd:element name="documentManagement">
            <xsd:complexType>
              <xsd:all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977478-40fc-4c96-9b59-58f9adc62218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CultureName" ma:index="10" nillable="true" ma:displayName="Culture Name" ma:internalName="CultureName">
      <xsd:simpleType>
        <xsd:restriction base="dms:Text"/>
      </xsd:simpleType>
    </xsd:element>
    <xsd:element name="AppVersion" ma:index="11" nillable="true" ma:displayName="App Version" ma:internalName="AppVersion">
      <xsd:simpleType>
        <xsd:restriction base="dms:Text"/>
      </xsd:simpleType>
    </xsd:element>
    <xsd:element name="TeamsChannelId" ma:index="12" nillable="true" ma:displayName="Teams Channel Id" ma:internalName="TeamsChannelId">
      <xsd:simpleType>
        <xsd:restriction base="dms:Text"/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bookType xmlns="6e977478-40fc-4c96-9b59-58f9adc62218" xsi:nil="true"/>
    <AppVersion xmlns="6e977478-40fc-4c96-9b59-58f9adc62218" xsi:nil="true"/>
    <TeamsChannelId xmlns="6e977478-40fc-4c96-9b59-58f9adc62218" xsi:nil="true"/>
    <FolderType xmlns="6e977478-40fc-4c96-9b59-58f9adc62218" xsi:nil="true"/>
    <CultureName xmlns="6e977478-40fc-4c96-9b59-58f9adc62218" xsi:nil="true"/>
  </documentManagement>
</p:properties>
</file>

<file path=customXml/itemProps1.xml><?xml version="1.0" encoding="utf-8"?>
<ds:datastoreItem xmlns:ds="http://schemas.openxmlformats.org/officeDocument/2006/customXml" ds:itemID="{F22FBF9B-697C-4384-8BA9-D9CACC8149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977478-40fc-4c96-9b59-58f9adc6221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8BEE9C3-75AD-4607-B106-1B44B05722E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C46D67E-02BF-4E37-8EF1-2391CC03D27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02BD9CC-6025-4F76-BD90-0F1427CF0A06}">
  <ds:schemaRefs>
    <ds:schemaRef ds:uri="http://schemas.microsoft.com/office/2006/metadata/properties"/>
    <ds:schemaRef ds:uri="http://schemas.microsoft.com/office/infopath/2007/PartnerControls"/>
    <ds:schemaRef ds:uri="6e977478-40fc-4c96-9b59-58f9adc6221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C:\Users\MAP\Dropbox\ISEP\GUIA de produção de trabalhos\TEMPLATE_RELATORIO.dotx</Template>
  <TotalTime>35</TotalTime>
  <Pages>27</Pages>
  <Words>3678</Words>
  <Characters>19866</Characters>
  <Application>Microsoft Office Word</Application>
  <DocSecurity>0</DocSecurity>
  <Lines>165</Lines>
  <Paragraphs>46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Cabeçalho corrente: ESTE É UM TÍTULO BREVE (50 CARACTERES OU MENOS) DO TRABALHO</vt:lpstr>
    </vt:vector>
  </TitlesOfParts>
  <Company>ISEP</Company>
  <LinksUpToDate>false</LinksUpToDate>
  <CharactersWithSpaces>23498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Marina Sousa</dc:creator>
  <cp:lastModifiedBy>Luís Manuel Alves Da Cruz</cp:lastModifiedBy>
  <cp:revision>4</cp:revision>
  <cp:lastPrinted>2025-11-22T00:43:00Z</cp:lastPrinted>
  <dcterms:created xsi:type="dcterms:W3CDTF">2025-11-22T00:43:00Z</dcterms:created>
  <dcterms:modified xsi:type="dcterms:W3CDTF">2025-11-22T19:26:00Z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TC100763239990</vt:lpwstr>
  </property>
  <property fmtid="{D5CDD505-2E9C-101B-9397-08002B2CF9AE}" pid="3" name="ContentTypeId">
    <vt:lpwstr>0x0101008F0F40A57A4B4943AE5F0D22A00E6876</vt:lpwstr>
  </property>
</Properties>
</file>